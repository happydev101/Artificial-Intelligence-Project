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9A8A0C7" w14:textId="77777777" w:rsidR="005C0279" w:rsidRPr="00984366" w:rsidRDefault="005C0279" w:rsidP="004E343E">
      <w:pPr>
        <w:ind w:firstLine="0"/>
        <w:rPr>
          <w:lang w:val="en-US"/>
        </w:rPr>
      </w:pPr>
    </w:p>
    <w:sdt>
      <w:sdtPr>
        <w:rPr>
          <w:lang w:val="en-US"/>
        </w:rPr>
        <w:alias w:val="Titel"/>
        <w:tag w:val=""/>
        <w:id w:val="1569764776"/>
        <w:placeholder>
          <w:docPart w:val="9FBC3C2D328C4EB9B5A3B6AD121AEA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52CE7EF" w14:textId="6C9BCE2C" w:rsidR="005C0279" w:rsidRPr="00984366" w:rsidRDefault="00015B30" w:rsidP="00E80D03">
          <w:pPr>
            <w:pStyle w:val="Title"/>
            <w:rPr>
              <w:lang w:val="en-US"/>
            </w:rPr>
          </w:pPr>
          <w:r w:rsidRPr="00015B30">
            <w:rPr>
              <w:lang w:val="en-US"/>
            </w:rPr>
            <w:t>COMP3212 Computational Biology</w:t>
          </w:r>
          <w:r>
            <w:rPr>
              <w:lang w:val="en-US"/>
            </w:rPr>
            <w:t xml:space="preserve"> - Tutorial 3</w:t>
          </w:r>
        </w:p>
      </w:sdtContent>
    </w:sdt>
    <w:p w14:paraId="26CA760C" w14:textId="3369014E" w:rsidR="00E32E05" w:rsidRPr="00D66A2B" w:rsidRDefault="00C420BB" w:rsidP="00E80D03">
      <w:pPr>
        <w:pStyle w:val="Subtitle"/>
        <w:spacing w:line="276" w:lineRule="auto"/>
      </w:pPr>
      <w:sdt>
        <w:sdtPr>
          <w:alias w:val="Forfatter"/>
          <w:tag w:val=""/>
          <w:id w:val="-535886675"/>
          <w:placeholder>
            <w:docPart w:val="44CAFA047F2D40099229CAB63933B5B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4E343E" w:rsidRPr="00D66A2B">
            <w:t>Pier</w:t>
          </w:r>
        </w:sdtContent>
      </w:sdt>
      <w:r w:rsidR="004E343E" w:rsidRPr="00D66A2B">
        <w:t xml:space="preserve"> Paolo Ippolito</w:t>
      </w:r>
      <w:r w:rsidR="00814CEC" w:rsidRPr="00D66A2B">
        <w:t xml:space="preserve">, </w:t>
      </w:r>
      <w:sdt>
        <w:sdtPr>
          <w:alias w:val="Firma"/>
          <w:tag w:val=""/>
          <w:id w:val="-305791302"/>
          <w:placeholder>
            <w:docPart w:val="A2A85830709140B39F07EE8AAE5E5A2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814CEC" w:rsidRPr="00D66A2B">
            <w:t>ID: 28415981</w:t>
          </w:r>
        </w:sdtContent>
      </w:sdt>
    </w:p>
    <w:p w14:paraId="561652F8" w14:textId="6A0DEC8F" w:rsidR="00DD49AA" w:rsidRPr="00984366" w:rsidRDefault="00C62F99" w:rsidP="00E80D03">
      <w:pPr>
        <w:pStyle w:val="Heading2"/>
        <w:rPr>
          <w:lang w:val="en-US"/>
        </w:rPr>
      </w:pPr>
      <w:r w:rsidRPr="00C62F99">
        <w:rPr>
          <w:lang w:val="en-US"/>
        </w:rPr>
        <w:t>The Fisher-Wright Model</w:t>
      </w:r>
    </w:p>
    <w:p w14:paraId="18C5C48C" w14:textId="7794D55C" w:rsidR="009B7208" w:rsidRDefault="009B7208" w:rsidP="00015B30">
      <w:pPr>
        <w:keepNext/>
        <w:ind w:firstLine="0"/>
      </w:pPr>
    </w:p>
    <w:p w14:paraId="23CA26A8" w14:textId="4621A3DD" w:rsidR="009B7208" w:rsidRDefault="00482470" w:rsidP="00015B30">
      <w:pPr>
        <w:keepNext/>
        <w:ind w:firstLine="0"/>
      </w:pPr>
      <w:r w:rsidRPr="00C62F99">
        <w:rPr>
          <w:lang w:val="en-US"/>
        </w:rPr>
        <w:t>Fisher-Wright Model</w:t>
      </w:r>
      <w:r>
        <w:rPr>
          <w:lang w:val="en-US"/>
        </w:rPr>
        <w:t xml:space="preserve"> = </w:t>
      </w:r>
      <w:r>
        <w:t>model what happens at a single locus (</w:t>
      </w:r>
      <w:r w:rsidR="002E08F2">
        <w:t>gene location</w:t>
      </w:r>
      <w:r>
        <w:t>) under selection, mutation and crossover</w:t>
      </w:r>
    </w:p>
    <w:p w14:paraId="26391985" w14:textId="77777777" w:rsidR="009B7208" w:rsidRDefault="009B7208" w:rsidP="00015B30">
      <w:pPr>
        <w:keepNext/>
        <w:ind w:firstLine="0"/>
      </w:pPr>
    </w:p>
    <w:p w14:paraId="17AED04E" w14:textId="7611DC30" w:rsidR="001C5B51" w:rsidRDefault="00015B30" w:rsidP="00015B30">
      <w:pPr>
        <w:keepNext/>
        <w:ind w:firstLine="0"/>
      </w:pPr>
      <w:r>
        <w:t xml:space="preserve">Examination of </w:t>
      </w:r>
      <w:r w:rsidRPr="00015B30">
        <w:t>Fisher-Wright model where we consider a single locus with two alleles. The</w:t>
      </w:r>
      <w:r>
        <w:t xml:space="preserve"> </w:t>
      </w:r>
      <w:r w:rsidRPr="00015B30">
        <w:t xml:space="preserve">population size remains fixed. The mutant has a selection pressure of (1+s) meaning that the mutant produces (1+s) offspring for each offspring of the non-mutant. The forward mutation rate measures the chance of </w:t>
      </w:r>
      <w:proofErr w:type="gramStart"/>
      <w:r w:rsidRPr="00015B30">
        <w:t>an</w:t>
      </w:r>
      <w:proofErr w:type="gramEnd"/>
      <w:r w:rsidRPr="00015B30">
        <w:t xml:space="preserve"> non-mutate mutating to a mutant. The backward mutation rate is the probability of the reverse process.</w:t>
      </w:r>
    </w:p>
    <w:p w14:paraId="70A916D8" w14:textId="21DE594D" w:rsidR="00015B30" w:rsidRDefault="00015B30" w:rsidP="00015B30">
      <w:pPr>
        <w:keepNext/>
        <w:ind w:firstLine="0"/>
      </w:pPr>
    </w:p>
    <w:p w14:paraId="6A14AA20" w14:textId="1886C751" w:rsidR="00015B30" w:rsidRDefault="00406368" w:rsidP="00406368">
      <w:pPr>
        <w:pStyle w:val="ListParagraph"/>
        <w:keepNext/>
        <w:numPr>
          <w:ilvl w:val="0"/>
          <w:numId w:val="10"/>
        </w:numPr>
      </w:pPr>
      <w:proofErr w:type="spellStart"/>
      <w:r>
        <w:t>simulation.m</w:t>
      </w:r>
      <w:proofErr w:type="spellEnd"/>
    </w:p>
    <w:p w14:paraId="0A185192" w14:textId="1A0F63C7" w:rsidR="00015B30" w:rsidRDefault="00015B30" w:rsidP="00015B30">
      <w:pPr>
        <w:keepNext/>
        <w:ind w:firstLine="0"/>
      </w:pPr>
    </w:p>
    <w:p w14:paraId="528BF40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function</w:t>
      </w:r>
      <w:r w:rsidRPr="00406368">
        <w:rPr>
          <w:rFonts w:ascii="Courier New" w:hAnsi="Courier New" w:cs="Courier New"/>
          <w:color w:val="000000"/>
        </w:rPr>
        <w:t xml:space="preserve"> </w:t>
      </w:r>
      <w:proofErr w:type="gramStart"/>
      <w:r w:rsidRPr="00406368">
        <w:rPr>
          <w:rFonts w:ascii="Courier New" w:hAnsi="Courier New" w:cs="Courier New"/>
          <w:color w:val="000000"/>
        </w:rPr>
        <w:t>simulation(</w:t>
      </w:r>
      <w:proofErr w:type="gramEnd"/>
      <w:r w:rsidRPr="00406368">
        <w:rPr>
          <w:rFonts w:ascii="Courier New" w:hAnsi="Courier New" w:cs="Courier New"/>
          <w:color w:val="000000"/>
        </w:rPr>
        <w:t>P, s, u, v)</w:t>
      </w:r>
    </w:p>
    <w:p w14:paraId="5E1CB56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t = 1;</w:t>
      </w:r>
    </w:p>
    <w:p w14:paraId="0E6952D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n(t) = </w:t>
      </w:r>
      <w:proofErr w:type="gramStart"/>
      <w:r w:rsidRPr="00406368">
        <w:rPr>
          <w:rFonts w:ascii="Courier New" w:hAnsi="Courier New" w:cs="Courier New"/>
          <w:color w:val="000000"/>
        </w:rPr>
        <w:t xml:space="preserve">0;   </w:t>
      </w:r>
      <w:proofErr w:type="gramEnd"/>
      <w:r w:rsidRPr="00406368">
        <w:rPr>
          <w:rFonts w:ascii="Courier New" w:hAnsi="Courier New" w:cs="Courier New"/>
          <w:color w:val="228B22"/>
        </w:rPr>
        <w:t>% initialise number of mutants in population</w:t>
      </w:r>
    </w:p>
    <w:p w14:paraId="799B008D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while</w:t>
      </w:r>
      <w:r w:rsidRPr="00406368">
        <w:rPr>
          <w:rFonts w:ascii="Courier New" w:hAnsi="Courier New" w:cs="Courier New"/>
          <w:color w:val="000000"/>
        </w:rPr>
        <w:t xml:space="preserve"> (n(t)&lt;P+</w:t>
      </w:r>
      <w:proofErr w:type="gramStart"/>
      <w:r w:rsidRPr="00406368">
        <w:rPr>
          <w:rFonts w:ascii="Courier New" w:hAnsi="Courier New" w:cs="Courier New"/>
          <w:color w:val="000000"/>
        </w:rPr>
        <w:t>1  &amp;</w:t>
      </w:r>
      <w:proofErr w:type="gramEnd"/>
      <w:r w:rsidRPr="00406368">
        <w:rPr>
          <w:rFonts w:ascii="Courier New" w:hAnsi="Courier New" w:cs="Courier New"/>
          <w:color w:val="000000"/>
        </w:rPr>
        <w:t xml:space="preserve"> t&lt;200)</w:t>
      </w:r>
    </w:p>
    <w:p w14:paraId="4A711F40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selection</w:t>
      </w:r>
    </w:p>
    <w:p w14:paraId="70C8C82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p_s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(1+</w:t>
      </w:r>
      <w:proofErr w:type="gramStart"/>
      <w:r w:rsidRPr="00406368">
        <w:rPr>
          <w:rFonts w:ascii="Courier New" w:hAnsi="Courier New" w:cs="Courier New"/>
          <w:color w:val="000000"/>
        </w:rPr>
        <w:t>s)*</w:t>
      </w:r>
      <w:proofErr w:type="gramEnd"/>
      <w:r w:rsidRPr="00406368">
        <w:rPr>
          <w:rFonts w:ascii="Courier New" w:hAnsi="Courier New" w:cs="Courier New"/>
          <w:color w:val="000000"/>
        </w:rPr>
        <w:t>n(t)/(P+s*n(t));</w:t>
      </w:r>
    </w:p>
    <w:p w14:paraId="61B4055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mutations</w:t>
      </w:r>
    </w:p>
    <w:p w14:paraId="523EC8C7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(1-</w:t>
      </w:r>
      <w:proofErr w:type="gramStart"/>
      <w:r w:rsidRPr="00406368">
        <w:rPr>
          <w:rFonts w:ascii="Courier New" w:hAnsi="Courier New" w:cs="Courier New"/>
          <w:color w:val="000000"/>
        </w:rPr>
        <w:t>v)*</w:t>
      </w:r>
      <w:proofErr w:type="spellStart"/>
      <w:proofErr w:type="gramEnd"/>
      <w:r w:rsidRPr="00406368">
        <w:rPr>
          <w:rFonts w:ascii="Courier New" w:hAnsi="Courier New" w:cs="Courier New"/>
          <w:color w:val="000000"/>
        </w:rPr>
        <w:t>p_s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+ u*(1.0-p_s);</w:t>
      </w:r>
    </w:p>
    <w:p w14:paraId="4DA96E2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sampling</w:t>
      </w:r>
    </w:p>
    <w:p w14:paraId="77F2E12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t = t + 1;</w:t>
      </w:r>
    </w:p>
    <w:p w14:paraId="3BB43DA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n(t) = </w:t>
      </w:r>
      <w:proofErr w:type="spellStart"/>
      <w:r w:rsidRPr="00406368">
        <w:rPr>
          <w:rFonts w:ascii="Courier New" w:hAnsi="Courier New" w:cs="Courier New"/>
          <w:color w:val="000000"/>
        </w:rPr>
        <w:t>binomial_</w:t>
      </w:r>
      <w:proofErr w:type="gramStart"/>
      <w:r w:rsidRPr="00406368">
        <w:rPr>
          <w:rFonts w:ascii="Courier New" w:hAnsi="Courier New" w:cs="Courier New"/>
          <w:color w:val="000000"/>
        </w:rPr>
        <w:t>rnd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000000"/>
        </w:rPr>
        <w:t xml:space="preserve">P, 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>);</w:t>
      </w:r>
    </w:p>
    <w:p w14:paraId="0CAD26A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end</w:t>
      </w:r>
    </w:p>
    <w:p w14:paraId="69AF997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plot([1:t], n)</w:t>
      </w:r>
    </w:p>
    <w:p w14:paraId="10A0810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228B22"/>
        </w:rPr>
        <w:t xml:space="preserve">% </w:t>
      </w:r>
      <w:proofErr w:type="spellStart"/>
      <w:r w:rsidRPr="00406368">
        <w:rPr>
          <w:rFonts w:ascii="Courier New" w:hAnsi="Courier New" w:cs="Courier New"/>
          <w:color w:val="228B22"/>
        </w:rPr>
        <w:t>graceplot</w:t>
      </w:r>
      <w:proofErr w:type="spellEnd"/>
      <w:r w:rsidRPr="00406368">
        <w:rPr>
          <w:rFonts w:ascii="Courier New" w:hAnsi="Courier New" w:cs="Courier New"/>
          <w:color w:val="228B22"/>
        </w:rPr>
        <w:t>([1:t], n)</w:t>
      </w:r>
    </w:p>
    <w:p w14:paraId="7882552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xlabel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'Generations, t'</w:t>
      </w:r>
      <w:r w:rsidRPr="00406368">
        <w:rPr>
          <w:rFonts w:ascii="Courier New" w:hAnsi="Courier New" w:cs="Courier New"/>
          <w:color w:val="000000"/>
        </w:rPr>
        <w:t>)</w:t>
      </w:r>
    </w:p>
    <w:p w14:paraId="3B09F683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ylabel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'Number of mutants'</w:t>
      </w:r>
      <w:r w:rsidRPr="00406368">
        <w:rPr>
          <w:rFonts w:ascii="Courier New" w:hAnsi="Courier New" w:cs="Courier New"/>
          <w:color w:val="000000"/>
        </w:rPr>
        <w:t>)</w:t>
      </w:r>
    </w:p>
    <w:p w14:paraId="0842D9B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228B22"/>
        </w:rPr>
        <w:t>%z = [[1:t]</w:t>
      </w:r>
      <w:proofErr w:type="gramStart"/>
      <w:r w:rsidRPr="00406368">
        <w:rPr>
          <w:rFonts w:ascii="Courier New" w:hAnsi="Courier New" w:cs="Courier New"/>
          <w:color w:val="228B22"/>
        </w:rPr>
        <w:t>',n</w:t>
      </w:r>
      <w:proofErr w:type="gramEnd"/>
      <w:r w:rsidRPr="00406368">
        <w:rPr>
          <w:rFonts w:ascii="Courier New" w:hAnsi="Courier New" w:cs="Courier New"/>
          <w:color w:val="228B22"/>
        </w:rPr>
        <w:t>'];</w:t>
      </w:r>
    </w:p>
    <w:p w14:paraId="07A7A21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228B22"/>
        </w:rPr>
        <w:t>%save -ascii "simulation.dat" z</w:t>
      </w:r>
    </w:p>
    <w:p w14:paraId="450321CE" w14:textId="77777777" w:rsidR="00406368" w:rsidRDefault="00406368" w:rsidP="00406368">
      <w:pPr>
        <w:ind w:firstLine="0"/>
        <w:rPr>
          <w:rFonts w:ascii="Courier New" w:hAnsi="Courier New" w:cs="Courier New"/>
        </w:rPr>
      </w:pPr>
    </w:p>
    <w:p w14:paraId="6B197B47" w14:textId="4B9B3A0B" w:rsidR="00015B30" w:rsidRDefault="00015B30" w:rsidP="00015B30">
      <w:pPr>
        <w:keepNext/>
        <w:ind w:firstLine="0"/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</w:pPr>
    </w:p>
    <w:p w14:paraId="641BF063" w14:textId="137812A8" w:rsidR="00406368" w:rsidRPr="00406368" w:rsidRDefault="00406368" w:rsidP="00406368">
      <w:pPr>
        <w:pStyle w:val="ListParagraph"/>
        <w:keepNext/>
        <w:numPr>
          <w:ilvl w:val="0"/>
          <w:numId w:val="10"/>
        </w:numPr>
      </w:pPr>
      <w:proofErr w:type="spellStart"/>
      <w:r>
        <w:t>binomial_rnd.m</w:t>
      </w:r>
      <w:proofErr w:type="spellEnd"/>
    </w:p>
    <w:p w14:paraId="5BEBE124" w14:textId="77777777" w:rsidR="00406368" w:rsidRDefault="00406368" w:rsidP="00406368">
      <w:pPr>
        <w:ind w:firstLine="0"/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</w:pPr>
    </w:p>
    <w:p w14:paraId="0BBCA7B9" w14:textId="2112AA4C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function</w:t>
      </w:r>
      <w:r w:rsidRPr="00406368">
        <w:rPr>
          <w:rFonts w:ascii="Courier New" w:hAnsi="Courier New" w:cs="Courier New"/>
          <w:color w:val="000000"/>
        </w:rPr>
        <w:t xml:space="preserve"> [M] = </w:t>
      </w:r>
      <w:proofErr w:type="spellStart"/>
      <w:r w:rsidRPr="00406368">
        <w:rPr>
          <w:rFonts w:ascii="Courier New" w:hAnsi="Courier New" w:cs="Courier New"/>
          <w:color w:val="000000"/>
        </w:rPr>
        <w:t>binomial_rnd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N,p</w:t>
      </w:r>
      <w:proofErr w:type="gramEnd"/>
      <w:r w:rsidRPr="00406368">
        <w:rPr>
          <w:rFonts w:ascii="Courier New" w:hAnsi="Courier New" w:cs="Courier New"/>
          <w:color w:val="000000"/>
        </w:rPr>
        <w:t>,r,c</w:t>
      </w:r>
      <w:proofErr w:type="spellEnd"/>
      <w:r w:rsidRPr="00406368">
        <w:rPr>
          <w:rFonts w:ascii="Courier New" w:hAnsi="Courier New" w:cs="Courier New"/>
          <w:color w:val="000000"/>
        </w:rPr>
        <w:t>)</w:t>
      </w:r>
    </w:p>
    <w:p w14:paraId="5F7B0E8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%BINRAND Create random numbers from binomial distribution.</w:t>
      </w:r>
    </w:p>
    <w:p w14:paraId="0EE9B607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</w:t>
      </w:r>
    </w:p>
    <w:p w14:paraId="36F8E19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 USE:</w:t>
      </w:r>
    </w:p>
    <w:p w14:paraId="04F4314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% [output] = </w:t>
      </w:r>
      <w:proofErr w:type="spellStart"/>
      <w:r w:rsidRPr="00406368">
        <w:rPr>
          <w:rFonts w:ascii="Courier New" w:hAnsi="Courier New" w:cs="Courier New"/>
          <w:color w:val="228B22"/>
        </w:rPr>
        <w:t>binrand</w:t>
      </w:r>
      <w:proofErr w:type="spellEnd"/>
      <w:r w:rsidRPr="00406368">
        <w:rPr>
          <w:rFonts w:ascii="Courier New" w:hAnsi="Courier New" w:cs="Courier New"/>
          <w:color w:val="228B22"/>
        </w:rPr>
        <w:t>(</w:t>
      </w:r>
      <w:proofErr w:type="spellStart"/>
      <w:proofErr w:type="gramStart"/>
      <w:r w:rsidRPr="00406368">
        <w:rPr>
          <w:rFonts w:ascii="Courier New" w:hAnsi="Courier New" w:cs="Courier New"/>
          <w:color w:val="228B22"/>
        </w:rPr>
        <w:t>N,p</w:t>
      </w:r>
      <w:proofErr w:type="gramEnd"/>
      <w:r w:rsidRPr="00406368">
        <w:rPr>
          <w:rFonts w:ascii="Courier New" w:hAnsi="Courier New" w:cs="Courier New"/>
          <w:color w:val="228B22"/>
        </w:rPr>
        <w:t>,r,c</w:t>
      </w:r>
      <w:proofErr w:type="spellEnd"/>
      <w:r w:rsidRPr="00406368">
        <w:rPr>
          <w:rFonts w:ascii="Courier New" w:hAnsi="Courier New" w:cs="Courier New"/>
          <w:color w:val="228B22"/>
        </w:rPr>
        <w:t>),</w:t>
      </w:r>
    </w:p>
    <w:p w14:paraId="27136A8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</w:t>
      </w:r>
    </w:p>
    <w:p w14:paraId="2EEB836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% where N = the number of </w:t>
      </w:r>
      <w:proofErr w:type="gramStart"/>
      <w:r w:rsidRPr="00406368">
        <w:rPr>
          <w:rFonts w:ascii="Courier New" w:hAnsi="Courier New" w:cs="Courier New"/>
          <w:color w:val="228B22"/>
        </w:rPr>
        <w:t>trial</w:t>
      </w:r>
      <w:proofErr w:type="gramEnd"/>
      <w:r w:rsidRPr="00406368">
        <w:rPr>
          <w:rFonts w:ascii="Courier New" w:hAnsi="Courier New" w:cs="Courier New"/>
          <w:color w:val="228B22"/>
        </w:rPr>
        <w:t>,</w:t>
      </w:r>
    </w:p>
    <w:p w14:paraId="1C1DF57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 p = the probability of success per trial,</w:t>
      </w:r>
    </w:p>
    <w:p w14:paraId="445FB72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 r = the number of rows of the output, and</w:t>
      </w:r>
    </w:p>
    <w:p w14:paraId="2701CE26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% c = the </w:t>
      </w:r>
      <w:proofErr w:type="spellStart"/>
      <w:r w:rsidRPr="00406368">
        <w:rPr>
          <w:rFonts w:ascii="Courier New" w:hAnsi="Courier New" w:cs="Courier New"/>
          <w:color w:val="228B22"/>
        </w:rPr>
        <w:t>numbe</w:t>
      </w:r>
      <w:proofErr w:type="spellEnd"/>
      <w:r w:rsidRPr="00406368">
        <w:rPr>
          <w:rFonts w:ascii="Courier New" w:hAnsi="Courier New" w:cs="Courier New"/>
          <w:color w:val="228B22"/>
        </w:rPr>
        <w:t xml:space="preserve"> of columns of the output.</w:t>
      </w:r>
    </w:p>
    <w:p w14:paraId="0B4E5B2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</w:t>
      </w:r>
    </w:p>
    <w:p w14:paraId="580AB3DD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 If r and c are unspecified, they will be set = 1.</w:t>
      </w:r>
    </w:p>
    <w:p w14:paraId="2DA30BF0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 </w:t>
      </w:r>
    </w:p>
    <w:p w14:paraId="630DCA2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% </w:t>
      </w:r>
      <w:proofErr w:type="spellStart"/>
      <w:r w:rsidRPr="00406368">
        <w:rPr>
          <w:rFonts w:ascii="Courier New" w:hAnsi="Courier New" w:cs="Courier New"/>
          <w:color w:val="228B22"/>
        </w:rPr>
        <w:t>Tomo</w:t>
      </w:r>
      <w:proofErr w:type="spellEnd"/>
      <w:r w:rsidRPr="00406368">
        <w:rPr>
          <w:rFonts w:ascii="Courier New" w:hAnsi="Courier New" w:cs="Courier New"/>
          <w:color w:val="228B22"/>
        </w:rPr>
        <w:t xml:space="preserve"> </w:t>
      </w:r>
      <w:proofErr w:type="spellStart"/>
      <w:r w:rsidRPr="00406368">
        <w:rPr>
          <w:rFonts w:ascii="Courier New" w:hAnsi="Courier New" w:cs="Courier New"/>
          <w:color w:val="228B22"/>
        </w:rPr>
        <w:t>Eguchi</w:t>
      </w:r>
      <w:proofErr w:type="spellEnd"/>
    </w:p>
    <w:p w14:paraId="2312384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>% 23 January 2000</w:t>
      </w:r>
    </w:p>
    <w:p w14:paraId="0D06C9E7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228B22"/>
        </w:rPr>
        <w:t xml:space="preserve"> </w:t>
      </w:r>
    </w:p>
    <w:p w14:paraId="587C53E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if</w:t>
      </w:r>
      <w:r w:rsidRPr="00406368">
        <w:rPr>
          <w:rFonts w:ascii="Courier New" w:hAnsi="Courier New" w:cs="Courier New"/>
          <w:color w:val="000000"/>
        </w:rPr>
        <w:t xml:space="preserve"> (</w:t>
      </w:r>
      <w:proofErr w:type="spellStart"/>
      <w:r w:rsidRPr="00406368">
        <w:rPr>
          <w:rFonts w:ascii="Courier New" w:hAnsi="Courier New" w:cs="Courier New"/>
          <w:color w:val="000000"/>
        </w:rPr>
        <w:t>nargin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&lt; 2),</w:t>
      </w:r>
    </w:p>
    <w:p w14:paraId="34AC56A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</w:t>
      </w:r>
      <w:proofErr w:type="gramStart"/>
      <w:r w:rsidRPr="00406368">
        <w:rPr>
          <w:rFonts w:ascii="Courier New" w:hAnsi="Courier New" w:cs="Courier New"/>
          <w:color w:val="000000"/>
        </w:rPr>
        <w:t>error(</w:t>
      </w:r>
      <w:proofErr w:type="gramEnd"/>
      <w:r w:rsidRPr="00406368">
        <w:rPr>
          <w:rFonts w:ascii="Courier New" w:hAnsi="Courier New" w:cs="Courier New"/>
          <w:color w:val="A020F0"/>
        </w:rPr>
        <w:t>'Not enough input arguments.  It needs at least three.'</w:t>
      </w:r>
      <w:r w:rsidRPr="00406368">
        <w:rPr>
          <w:rFonts w:ascii="Courier New" w:hAnsi="Courier New" w:cs="Courier New"/>
          <w:color w:val="000000"/>
        </w:rPr>
        <w:t>)</w:t>
      </w:r>
    </w:p>
    <w:p w14:paraId="52844CC8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elseif</w:t>
      </w:r>
      <w:r w:rsidRPr="00406368">
        <w:rPr>
          <w:rFonts w:ascii="Courier New" w:hAnsi="Courier New" w:cs="Courier New"/>
          <w:color w:val="000000"/>
        </w:rPr>
        <w:t xml:space="preserve"> (</w:t>
      </w:r>
      <w:proofErr w:type="spellStart"/>
      <w:r w:rsidRPr="00406368">
        <w:rPr>
          <w:rFonts w:ascii="Courier New" w:hAnsi="Courier New" w:cs="Courier New"/>
          <w:color w:val="000000"/>
        </w:rPr>
        <w:t>nargin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&gt; 4),</w:t>
      </w:r>
    </w:p>
    <w:p w14:paraId="38827CE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</w:t>
      </w:r>
      <w:proofErr w:type="gramStart"/>
      <w:r w:rsidRPr="00406368">
        <w:rPr>
          <w:rFonts w:ascii="Courier New" w:hAnsi="Courier New" w:cs="Courier New"/>
          <w:color w:val="000000"/>
        </w:rPr>
        <w:t>error(</w:t>
      </w:r>
      <w:proofErr w:type="gramEnd"/>
      <w:r w:rsidRPr="00406368">
        <w:rPr>
          <w:rFonts w:ascii="Courier New" w:hAnsi="Courier New" w:cs="Courier New"/>
          <w:color w:val="A020F0"/>
        </w:rPr>
        <w:t>'Too many input arguments.  It needs at most five.'</w:t>
      </w:r>
      <w:r w:rsidRPr="00406368">
        <w:rPr>
          <w:rFonts w:ascii="Courier New" w:hAnsi="Courier New" w:cs="Courier New"/>
          <w:color w:val="000000"/>
        </w:rPr>
        <w:t>)</w:t>
      </w:r>
    </w:p>
    <w:p w14:paraId="00FDB6F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elseif</w:t>
      </w:r>
      <w:r w:rsidRPr="00406368">
        <w:rPr>
          <w:rFonts w:ascii="Courier New" w:hAnsi="Courier New" w:cs="Courier New"/>
          <w:color w:val="000000"/>
        </w:rPr>
        <w:t xml:space="preserve"> (</w:t>
      </w:r>
      <w:proofErr w:type="spellStart"/>
      <w:r w:rsidRPr="00406368">
        <w:rPr>
          <w:rFonts w:ascii="Courier New" w:hAnsi="Courier New" w:cs="Courier New"/>
          <w:color w:val="000000"/>
        </w:rPr>
        <w:t>nargin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== 3),</w:t>
      </w:r>
    </w:p>
    <w:p w14:paraId="20617C9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c = 1;</w:t>
      </w:r>
    </w:p>
    <w:p w14:paraId="56F5C303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elseif</w:t>
      </w:r>
      <w:r w:rsidRPr="00406368">
        <w:rPr>
          <w:rFonts w:ascii="Courier New" w:hAnsi="Courier New" w:cs="Courier New"/>
          <w:color w:val="000000"/>
        </w:rPr>
        <w:t xml:space="preserve"> (</w:t>
      </w:r>
      <w:proofErr w:type="spellStart"/>
      <w:r w:rsidRPr="00406368">
        <w:rPr>
          <w:rFonts w:ascii="Courier New" w:hAnsi="Courier New" w:cs="Courier New"/>
          <w:color w:val="000000"/>
        </w:rPr>
        <w:t>nargin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== 2),</w:t>
      </w:r>
    </w:p>
    <w:p w14:paraId="2D472FB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r = 1; c = 1;</w:t>
      </w:r>
    </w:p>
    <w:p w14:paraId="1EFEEEC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end</w:t>
      </w:r>
    </w:p>
    <w:p w14:paraId="351C0E7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 xml:space="preserve"> </w:t>
      </w:r>
    </w:p>
    <w:p w14:paraId="10636C2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>M = zeros(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406368">
        <w:rPr>
          <w:rFonts w:ascii="Courier New" w:hAnsi="Courier New" w:cs="Courier New"/>
          <w:color w:val="000000"/>
        </w:rPr>
        <w:t>);</w:t>
      </w:r>
    </w:p>
    <w:p w14:paraId="51380EB8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</w:t>
      </w:r>
    </w:p>
    <w:p w14:paraId="6E9995C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for</w:t>
      </w:r>
      <w:r w:rsidRPr="00406368">
        <w:rPr>
          <w:rFonts w:ascii="Courier New" w:hAnsi="Courier New" w:cs="Courier New"/>
          <w:color w:val="000000"/>
        </w:rPr>
        <w:t xml:space="preserve"> c1 = </w:t>
      </w:r>
      <w:proofErr w:type="gramStart"/>
      <w:r w:rsidRPr="00406368">
        <w:rPr>
          <w:rFonts w:ascii="Courier New" w:hAnsi="Courier New" w:cs="Courier New"/>
          <w:color w:val="000000"/>
        </w:rPr>
        <w:t>1:N</w:t>
      </w:r>
      <w:proofErr w:type="gramEnd"/>
      <w:r w:rsidRPr="00406368">
        <w:rPr>
          <w:rFonts w:ascii="Courier New" w:hAnsi="Courier New" w:cs="Courier New"/>
          <w:color w:val="000000"/>
        </w:rPr>
        <w:t>,</w:t>
      </w:r>
    </w:p>
    <w:p w14:paraId="1514444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M1 = zeros(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406368">
        <w:rPr>
          <w:rFonts w:ascii="Courier New" w:hAnsi="Courier New" w:cs="Courier New"/>
          <w:color w:val="000000"/>
        </w:rPr>
        <w:t>);</w:t>
      </w:r>
    </w:p>
    <w:p w14:paraId="458BD578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y = rand(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406368">
        <w:rPr>
          <w:rFonts w:ascii="Courier New" w:hAnsi="Courier New" w:cs="Courier New"/>
          <w:color w:val="000000"/>
        </w:rPr>
        <w:t>);</w:t>
      </w:r>
    </w:p>
    <w:p w14:paraId="2089449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i1 = </w:t>
      </w:r>
      <w:proofErr w:type="gramStart"/>
      <w:r w:rsidRPr="00406368">
        <w:rPr>
          <w:rFonts w:ascii="Courier New" w:hAnsi="Courier New" w:cs="Courier New"/>
          <w:color w:val="000000"/>
        </w:rPr>
        <w:t>find(</w:t>
      </w:r>
      <w:proofErr w:type="gramEnd"/>
      <w:r w:rsidRPr="00406368">
        <w:rPr>
          <w:rFonts w:ascii="Courier New" w:hAnsi="Courier New" w:cs="Courier New"/>
          <w:color w:val="000000"/>
        </w:rPr>
        <w:t>y &lt; p);</w:t>
      </w:r>
    </w:p>
    <w:p w14:paraId="4D19598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</w:t>
      </w:r>
      <w:r w:rsidRPr="00406368">
        <w:rPr>
          <w:rFonts w:ascii="Courier New" w:hAnsi="Courier New" w:cs="Courier New"/>
          <w:color w:val="0000FF"/>
        </w:rPr>
        <w:t>if</w:t>
      </w:r>
      <w:r w:rsidRPr="00406368">
        <w:rPr>
          <w:rFonts w:ascii="Courier New" w:hAnsi="Courier New" w:cs="Courier New"/>
          <w:color w:val="000000"/>
        </w:rPr>
        <w:t xml:space="preserve"> (length(i</w:t>
      </w:r>
      <w:proofErr w:type="gramStart"/>
      <w:r w:rsidRPr="00406368">
        <w:rPr>
          <w:rFonts w:ascii="Courier New" w:hAnsi="Courier New" w:cs="Courier New"/>
          <w:color w:val="000000"/>
        </w:rPr>
        <w:t>1)~</w:t>
      </w:r>
      <w:proofErr w:type="gramEnd"/>
      <w:r w:rsidRPr="00406368">
        <w:rPr>
          <w:rFonts w:ascii="Courier New" w:hAnsi="Courier New" w:cs="Courier New"/>
          <w:color w:val="000000"/>
        </w:rPr>
        <w:t>=0),</w:t>
      </w:r>
    </w:p>
    <w:p w14:paraId="608D6A5C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  M1(i1) = 1;</w:t>
      </w:r>
    </w:p>
    <w:p w14:paraId="2C363A18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</w:t>
      </w:r>
      <w:r w:rsidRPr="00406368">
        <w:rPr>
          <w:rFonts w:ascii="Courier New" w:hAnsi="Courier New" w:cs="Courier New"/>
          <w:color w:val="0000FF"/>
        </w:rPr>
        <w:t>end</w:t>
      </w:r>
    </w:p>
    <w:p w14:paraId="375F690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M = M + M1;</w:t>
      </w:r>
    </w:p>
    <w:p w14:paraId="624E431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end</w:t>
      </w:r>
    </w:p>
    <w:p w14:paraId="6F706646" w14:textId="77777777" w:rsidR="00406368" w:rsidRDefault="00406368" w:rsidP="00406368">
      <w:pPr>
        <w:ind w:firstLine="0"/>
        <w:rPr>
          <w:rFonts w:ascii="Courier New" w:hAnsi="Courier New" w:cs="Courier New"/>
        </w:rPr>
      </w:pPr>
    </w:p>
    <w:p w14:paraId="2AB78B7F" w14:textId="77777777" w:rsidR="00015B30" w:rsidRDefault="00015B30" w:rsidP="00015B30">
      <w:pPr>
        <w:keepNext/>
        <w:ind w:firstLine="0"/>
      </w:pPr>
    </w:p>
    <w:p w14:paraId="7E9AF755" w14:textId="77777777" w:rsidR="00015B30" w:rsidRDefault="00015B30" w:rsidP="00015B30">
      <w:pPr>
        <w:keepNext/>
        <w:ind w:firstLine="0"/>
      </w:pPr>
    </w:p>
    <w:p w14:paraId="698FAAFC" w14:textId="2CCD0033" w:rsidR="00015B30" w:rsidRDefault="00015B30" w:rsidP="00015B30">
      <w:pPr>
        <w:keepNext/>
        <w:ind w:firstLine="0"/>
      </w:pPr>
      <w:r w:rsidRPr="00015B30">
        <w:t>simulation(P, s, u, v)</w:t>
      </w:r>
      <w:r>
        <w:t xml:space="preserve"> = G</w:t>
      </w:r>
      <w:r w:rsidRPr="00015B30">
        <w:t>ene frequency of a mutant allele in a population of size P</w:t>
      </w:r>
      <w:r>
        <w:t xml:space="preserve">, </w:t>
      </w:r>
      <w:r w:rsidRPr="00015B30">
        <w:t xml:space="preserve">with a selective advantage of s (s=0 is no advantage s=1 produces </w:t>
      </w:r>
      <w:proofErr w:type="spellStart"/>
      <w:r w:rsidRPr="00015B30">
        <w:t>twices</w:t>
      </w:r>
      <w:proofErr w:type="spellEnd"/>
      <w:r w:rsidRPr="00015B30">
        <w:t xml:space="preserve"> as many children), a reverse mutation rate (i.e. from the mutant state to the original state) of v, and a forward mutation rate of u.</w:t>
      </w:r>
    </w:p>
    <w:p w14:paraId="5E81824A" w14:textId="622B439F" w:rsidR="00015B30" w:rsidRDefault="00015B30" w:rsidP="008E5DE2">
      <w:pPr>
        <w:ind w:firstLine="0"/>
      </w:pPr>
    </w:p>
    <w:p w14:paraId="30CE1862" w14:textId="26E25101" w:rsidR="00015B30" w:rsidRDefault="00015B30" w:rsidP="008E5DE2">
      <w:pPr>
        <w:ind w:firstLine="0"/>
      </w:pPr>
      <w:r>
        <w:t xml:space="preserve">Using: </w:t>
      </w:r>
      <w:proofErr w:type="gramStart"/>
      <w:r w:rsidRPr="00015B30">
        <w:t>simulation(</w:t>
      </w:r>
      <w:proofErr w:type="gramEnd"/>
      <w:r w:rsidRPr="00015B30">
        <w:t>100, 0.01, 0.001, 0.001)</w:t>
      </w:r>
      <w:r>
        <w:t>, the following plots have been produced:</w:t>
      </w:r>
    </w:p>
    <w:p w14:paraId="534A5201" w14:textId="6538C481" w:rsidR="00015B30" w:rsidRDefault="00015B30" w:rsidP="008E5DE2">
      <w:pPr>
        <w:ind w:firstLine="0"/>
      </w:pPr>
    </w:p>
    <w:p w14:paraId="4DD78864" w14:textId="093D3EE9" w:rsidR="00015B30" w:rsidRDefault="00015B30" w:rsidP="008E5DE2">
      <w:pPr>
        <w:ind w:firstLine="0"/>
      </w:pPr>
      <w:r>
        <w:rPr>
          <w:noProof/>
        </w:rPr>
        <w:drawing>
          <wp:inline distT="0" distB="0" distL="0" distR="0" wp14:anchorId="63CB79E6" wp14:editId="4EC9337A">
            <wp:extent cx="2481763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141" cy="19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C21C2" wp14:editId="1C4474B0">
            <wp:extent cx="2457856" cy="1954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210" cy="19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2240" w14:textId="6CAA6D32" w:rsidR="00015B30" w:rsidRDefault="00015B30" w:rsidP="008E5DE2">
      <w:pPr>
        <w:ind w:firstLine="0"/>
      </w:pPr>
      <w:r>
        <w:rPr>
          <w:noProof/>
        </w:rPr>
        <w:drawing>
          <wp:inline distT="0" distB="0" distL="0" distR="0" wp14:anchorId="46369F14" wp14:editId="7627A157">
            <wp:extent cx="2457505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486" cy="19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C1994" wp14:editId="04D2BF0E">
            <wp:extent cx="2465070" cy="197674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961" cy="20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19AA" w14:textId="77777777" w:rsidR="00015B30" w:rsidRDefault="00015B30" w:rsidP="008E5DE2">
      <w:pPr>
        <w:ind w:firstLine="0"/>
      </w:pPr>
    </w:p>
    <w:p w14:paraId="3BF73CB8" w14:textId="53324721" w:rsidR="0050453B" w:rsidRPr="00744BFD" w:rsidRDefault="0050453B" w:rsidP="0050453B">
      <w:pPr>
        <w:numPr>
          <w:ilvl w:val="0"/>
          <w:numId w:val="8"/>
        </w:numPr>
        <w:shd w:val="clear" w:color="auto" w:fill="FFFFFF"/>
        <w:autoSpaceDE/>
        <w:autoSpaceDN/>
        <w:adjustRightInd/>
        <w:spacing w:before="100" w:beforeAutospacing="1" w:after="100" w:afterAutospacing="1"/>
        <w:rPr>
          <w:rFonts w:eastAsia="Times New Roman" w:cs="Arial"/>
          <w:color w:val="000000"/>
          <w:lang w:eastAsia="en-GB"/>
        </w:rPr>
      </w:pPr>
      <w:r w:rsidRPr="0050453B">
        <w:rPr>
          <w:rFonts w:eastAsia="Times New Roman" w:cs="Arial"/>
          <w:color w:val="000000"/>
          <w:lang w:eastAsia="en-GB"/>
        </w:rPr>
        <w:t>Experiment with the parameters.</w:t>
      </w:r>
    </w:p>
    <w:p w14:paraId="4ADFA19E" w14:textId="494463AA" w:rsidR="0050453B" w:rsidRDefault="0050453B" w:rsidP="0050453B">
      <w:pPr>
        <w:shd w:val="clear" w:color="auto" w:fill="FFFFFF"/>
        <w:autoSpaceDE/>
        <w:autoSpaceDN/>
        <w:adjustRightInd/>
        <w:spacing w:before="100" w:beforeAutospacing="1" w:after="100" w:afterAutospacing="1"/>
        <w:ind w:firstLine="0"/>
        <w:rPr>
          <w:rFonts w:eastAsia="Times New Roman" w:cs="Arial"/>
          <w:color w:val="000000"/>
          <w:lang w:eastAsia="en-GB"/>
        </w:rPr>
      </w:pPr>
      <w:r w:rsidRPr="00744BFD">
        <w:rPr>
          <w:rFonts w:eastAsia="Times New Roman" w:cs="Arial"/>
          <w:color w:val="000000"/>
          <w:lang w:eastAsia="en-GB"/>
        </w:rPr>
        <w:t>Increasing the population number, the number of mutants starts increasing more frequently when running the simulations multiple times, compared to when working with smaller populations.</w:t>
      </w:r>
      <w:r w:rsidR="00F8441D">
        <w:rPr>
          <w:rFonts w:eastAsia="Times New Roman" w:cs="Arial"/>
          <w:color w:val="000000"/>
          <w:lang w:eastAsia="en-GB"/>
        </w:rPr>
        <w:t xml:space="preserve"> (there is less variance, the output becomes less noisy)</w:t>
      </w:r>
      <w:r w:rsidR="009E3A4C">
        <w:rPr>
          <w:rFonts w:eastAsia="Times New Roman" w:cs="Arial"/>
          <w:color w:val="000000"/>
          <w:lang w:eastAsia="en-GB"/>
        </w:rPr>
        <w:t xml:space="preserve"> Large population simulations are more </w:t>
      </w:r>
      <w:r w:rsidR="00E15A35">
        <w:rPr>
          <w:rFonts w:eastAsia="Times New Roman" w:cs="Arial"/>
          <w:color w:val="000000"/>
          <w:lang w:eastAsia="en-GB"/>
        </w:rPr>
        <w:t>consistent</w:t>
      </w:r>
      <w:r w:rsidR="009E3A4C">
        <w:rPr>
          <w:rFonts w:eastAsia="Times New Roman" w:cs="Arial"/>
          <w:color w:val="000000"/>
          <w:lang w:eastAsia="en-GB"/>
        </w:rPr>
        <w:t xml:space="preserve"> when running multiple times and less noisy.</w:t>
      </w:r>
    </w:p>
    <w:p w14:paraId="3499F986" w14:textId="02A0F7C0" w:rsidR="009E46EF" w:rsidRPr="00744BFD" w:rsidRDefault="003200DE" w:rsidP="0050453B">
      <w:pPr>
        <w:shd w:val="clear" w:color="auto" w:fill="FFFFFF"/>
        <w:autoSpaceDE/>
        <w:autoSpaceDN/>
        <w:adjustRightInd/>
        <w:spacing w:before="100" w:beforeAutospacing="1" w:after="100" w:afterAutospacing="1"/>
        <w:ind w:firstLine="0"/>
        <w:rPr>
          <w:rFonts w:eastAsia="Times New Roman" w:cs="Arial"/>
          <w:color w:val="000000"/>
          <w:lang w:eastAsia="en-GB"/>
        </w:rPr>
      </w:pPr>
      <w:r>
        <w:rPr>
          <w:rFonts w:eastAsia="Times New Roman" w:cs="Arial"/>
          <w:color w:val="000000"/>
          <w:lang w:eastAsia="en-GB"/>
        </w:rPr>
        <w:lastRenderedPageBreak/>
        <w:t xml:space="preserve">Increasing the </w:t>
      </w:r>
      <w:proofErr w:type="gramStart"/>
      <w:r>
        <w:rPr>
          <w:rFonts w:eastAsia="Times New Roman" w:cs="Arial"/>
          <w:color w:val="000000"/>
          <w:lang w:eastAsia="en-GB"/>
        </w:rPr>
        <w:t>fitness</w:t>
      </w:r>
      <w:proofErr w:type="gramEnd"/>
      <w:r>
        <w:rPr>
          <w:rFonts w:eastAsia="Times New Roman" w:cs="Arial"/>
          <w:color w:val="000000"/>
          <w:lang w:eastAsia="en-GB"/>
        </w:rPr>
        <w:t xml:space="preserve"> the mutant population takes over faster.</w:t>
      </w:r>
    </w:p>
    <w:p w14:paraId="5DBE29BE" w14:textId="34FD4421" w:rsidR="0050453B" w:rsidRPr="00744BFD" w:rsidRDefault="0050453B" w:rsidP="0050453B">
      <w:pPr>
        <w:shd w:val="clear" w:color="auto" w:fill="FFFFFF"/>
        <w:autoSpaceDE/>
        <w:autoSpaceDN/>
        <w:adjustRightInd/>
        <w:spacing w:before="100" w:beforeAutospacing="1" w:after="100" w:afterAutospacing="1"/>
        <w:ind w:firstLine="0"/>
        <w:rPr>
          <w:rFonts w:eastAsia="Times New Roman" w:cs="Arial"/>
          <w:color w:val="000000"/>
          <w:lang w:eastAsia="en-GB"/>
        </w:rPr>
      </w:pPr>
      <w:r w:rsidRPr="00744BFD">
        <w:rPr>
          <w:rFonts w:eastAsia="Times New Roman" w:cs="Arial"/>
          <w:color w:val="000000"/>
          <w:lang w:eastAsia="en-GB"/>
        </w:rPr>
        <w:t>Using a negative or equal to 0 selective advantage, the mutant population does not take over. There are some spikes of increase in mutant population, but they die out soon.</w:t>
      </w:r>
    </w:p>
    <w:p w14:paraId="732B80A6" w14:textId="3F0F7849" w:rsidR="0050453B" w:rsidRPr="00744BFD" w:rsidRDefault="0050453B" w:rsidP="0050453B">
      <w:pPr>
        <w:shd w:val="clear" w:color="auto" w:fill="FFFFFF"/>
        <w:autoSpaceDE/>
        <w:autoSpaceDN/>
        <w:adjustRightInd/>
        <w:spacing w:before="100" w:beforeAutospacing="1" w:after="100" w:afterAutospacing="1"/>
        <w:ind w:firstLine="0"/>
        <w:rPr>
          <w:rFonts w:cs="Arial"/>
          <w:color w:val="000000"/>
          <w:shd w:val="clear" w:color="auto" w:fill="FFFFFF"/>
        </w:rPr>
      </w:pPr>
      <w:r w:rsidRPr="00744BFD">
        <w:rPr>
          <w:rFonts w:eastAsia="Times New Roman" w:cs="Arial"/>
          <w:color w:val="000000"/>
          <w:lang w:eastAsia="en-GB"/>
        </w:rPr>
        <w:t>Using a selective advantage greater than 1 (</w:t>
      </w:r>
      <w:r w:rsidRPr="00744BFD">
        <w:rPr>
          <w:rFonts w:cs="Arial"/>
          <w:color w:val="000000"/>
          <w:shd w:val="clear" w:color="auto" w:fill="FFFFFF"/>
        </w:rPr>
        <w:t xml:space="preserve">produces </w:t>
      </w:r>
      <w:proofErr w:type="spellStart"/>
      <w:r w:rsidRPr="00744BFD">
        <w:rPr>
          <w:rFonts w:cs="Arial"/>
          <w:color w:val="000000"/>
          <w:shd w:val="clear" w:color="auto" w:fill="FFFFFF"/>
        </w:rPr>
        <w:t>twices</w:t>
      </w:r>
      <w:proofErr w:type="spellEnd"/>
      <w:r w:rsidRPr="00744BFD">
        <w:rPr>
          <w:rFonts w:cs="Arial"/>
          <w:color w:val="000000"/>
          <w:shd w:val="clear" w:color="auto" w:fill="FFFFFF"/>
        </w:rPr>
        <w:t xml:space="preserve"> as many children) the mutant population will constantly take over in every trial, the more we increase S the early the mutant population will take over.</w:t>
      </w:r>
    </w:p>
    <w:p w14:paraId="4F8665CE" w14:textId="4812DC69" w:rsidR="0050453B" w:rsidRPr="00744BFD" w:rsidRDefault="0050453B" w:rsidP="00744BFD">
      <w:pPr>
        <w:ind w:firstLine="0"/>
      </w:pPr>
      <w:proofErr w:type="spellStart"/>
      <w:r w:rsidRPr="00744BFD">
        <w:rPr>
          <w:rFonts w:cs="Arial"/>
          <w:color w:val="000000"/>
          <w:shd w:val="clear" w:color="auto" w:fill="FFFFFF"/>
        </w:rPr>
        <w:t>Eg.</w:t>
      </w:r>
      <w:proofErr w:type="spellEnd"/>
      <w:r w:rsidRPr="00744BFD">
        <w:rPr>
          <w:rFonts w:cs="Arial"/>
          <w:color w:val="000000"/>
          <w:shd w:val="clear" w:color="auto" w:fill="FFFFFF"/>
        </w:rPr>
        <w:t xml:space="preserve"> </w:t>
      </w:r>
      <w:proofErr w:type="gramStart"/>
      <w:r w:rsidRPr="00744BFD">
        <w:rPr>
          <w:rFonts w:cs="Arial"/>
          <w:color w:val="000000"/>
          <w:shd w:val="clear" w:color="auto" w:fill="FFFFFF"/>
        </w:rPr>
        <w:t>simulation(</w:t>
      </w:r>
      <w:proofErr w:type="gramEnd"/>
      <w:r w:rsidRPr="00744BFD">
        <w:rPr>
          <w:rFonts w:cs="Arial"/>
          <w:color w:val="000000"/>
          <w:shd w:val="clear" w:color="auto" w:fill="FFFFFF"/>
        </w:rPr>
        <w:t>100, 1.5, 0.001, 0.001)</w:t>
      </w:r>
    </w:p>
    <w:p w14:paraId="38950F87" w14:textId="71D07925" w:rsidR="0050453B" w:rsidRPr="0050453B" w:rsidRDefault="0050453B" w:rsidP="0050453B">
      <w:pPr>
        <w:shd w:val="clear" w:color="auto" w:fill="FFFFFF"/>
        <w:autoSpaceDE/>
        <w:autoSpaceDN/>
        <w:adjustRightInd/>
        <w:spacing w:before="100" w:beforeAutospacing="1" w:after="100" w:afterAutospacing="1"/>
        <w:ind w:firstLine="0"/>
        <w:jc w:val="center"/>
        <w:rPr>
          <w:rFonts w:ascii="Arial" w:eastAsia="Times New Roman" w:hAnsi="Arial" w:cs="Arial"/>
          <w:color w:val="000000"/>
          <w:lang w:eastAsia="en-GB"/>
        </w:rPr>
      </w:pPr>
      <w:r>
        <w:rPr>
          <w:noProof/>
        </w:rPr>
        <w:drawing>
          <wp:inline distT="0" distB="0" distL="0" distR="0" wp14:anchorId="65C46811" wp14:editId="4486830E">
            <wp:extent cx="3322320" cy="262702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60" cy="26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29A" w14:textId="775E86A0" w:rsidR="000D5896" w:rsidRDefault="000D5896" w:rsidP="000D5896">
      <w:pPr>
        <w:keepNext/>
        <w:ind w:firstLine="0"/>
      </w:pPr>
    </w:p>
    <w:p w14:paraId="43F9E1EB" w14:textId="27F19609" w:rsidR="00FB3179" w:rsidRDefault="00744BFD" w:rsidP="002D57D3">
      <w:pPr>
        <w:ind w:firstLine="0"/>
      </w:pPr>
      <w:r>
        <w:t>Increasing the forward mutation rate (u) the mutant population starts taking over drastically (faster than increasing the size of the selective advantage).</w:t>
      </w:r>
    </w:p>
    <w:p w14:paraId="7A15978E" w14:textId="77777777" w:rsidR="00744BFD" w:rsidRDefault="00744BFD" w:rsidP="002D57D3">
      <w:pPr>
        <w:ind w:firstLine="0"/>
      </w:pPr>
    </w:p>
    <w:p w14:paraId="275D74FF" w14:textId="03A34320" w:rsidR="00481188" w:rsidRDefault="00744BFD" w:rsidP="00744BFD">
      <w:pPr>
        <w:ind w:firstLine="0"/>
        <w:rPr>
          <w:rFonts w:cs="Arial"/>
          <w:color w:val="000000"/>
          <w:shd w:val="clear" w:color="auto" w:fill="FFFFFF"/>
        </w:rPr>
      </w:pPr>
      <w:proofErr w:type="spellStart"/>
      <w:r>
        <w:t>Eg.</w:t>
      </w:r>
      <w:proofErr w:type="spellEnd"/>
      <w:r>
        <w:t xml:space="preserve"> </w:t>
      </w:r>
      <w:proofErr w:type="gramStart"/>
      <w:r w:rsidRPr="00744BFD">
        <w:rPr>
          <w:rFonts w:cs="Arial"/>
          <w:color w:val="000000"/>
          <w:shd w:val="clear" w:color="auto" w:fill="FFFFFF"/>
        </w:rPr>
        <w:t>simulation(</w:t>
      </w:r>
      <w:proofErr w:type="gramEnd"/>
      <w:r w:rsidRPr="00744BFD">
        <w:rPr>
          <w:rFonts w:cs="Arial"/>
          <w:color w:val="000000"/>
          <w:shd w:val="clear" w:color="auto" w:fill="FFFFFF"/>
        </w:rPr>
        <w:t xml:space="preserve">100, </w:t>
      </w:r>
      <w:r>
        <w:rPr>
          <w:rFonts w:cs="Arial"/>
          <w:color w:val="000000"/>
          <w:shd w:val="clear" w:color="auto" w:fill="FFFFFF"/>
        </w:rPr>
        <w:t>0.01</w:t>
      </w:r>
      <w:r w:rsidRPr="00744BFD">
        <w:rPr>
          <w:rFonts w:cs="Arial"/>
          <w:color w:val="000000"/>
          <w:shd w:val="clear" w:color="auto" w:fill="FFFFFF"/>
        </w:rPr>
        <w:t>, 0.1, 0.001)</w:t>
      </w:r>
    </w:p>
    <w:p w14:paraId="2952DC9F" w14:textId="77777777" w:rsidR="00744BFD" w:rsidRDefault="00744BFD" w:rsidP="00744BFD">
      <w:pPr>
        <w:ind w:firstLine="0"/>
      </w:pPr>
    </w:p>
    <w:p w14:paraId="3B145A26" w14:textId="5F333662" w:rsidR="00744BFD" w:rsidRDefault="00744BFD" w:rsidP="00744BF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ED548" wp14:editId="5F085F0C">
            <wp:extent cx="3096796" cy="243078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115" cy="24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C6D" w14:textId="77777777" w:rsidR="00450264" w:rsidRDefault="00450264" w:rsidP="003A25C3"/>
    <w:p w14:paraId="5CAD981F" w14:textId="49025DEB" w:rsidR="003A25C3" w:rsidRDefault="00744BFD" w:rsidP="00450264">
      <w:pPr>
        <w:ind w:firstLine="0"/>
      </w:pPr>
      <w:r>
        <w:t>Increasing the reverse mutation rate (u), the number of mutants will just increase in spikes and soon die out. (No mutant population takeover)</w:t>
      </w:r>
    </w:p>
    <w:p w14:paraId="7AD9E7FE" w14:textId="14A6037F" w:rsidR="00744BFD" w:rsidRDefault="00744BFD" w:rsidP="00450264">
      <w:pPr>
        <w:ind w:firstLine="0"/>
      </w:pPr>
    </w:p>
    <w:p w14:paraId="3FE0DB4E" w14:textId="2680241E" w:rsidR="00744BFD" w:rsidRDefault="00744BFD" w:rsidP="00450264">
      <w:pPr>
        <w:ind w:firstLine="0"/>
      </w:pPr>
      <w:proofErr w:type="spellStart"/>
      <w:r>
        <w:t>Eg.</w:t>
      </w:r>
      <w:proofErr w:type="spellEnd"/>
      <w:r>
        <w:t xml:space="preserve"> </w:t>
      </w:r>
      <w:proofErr w:type="gramStart"/>
      <w:r w:rsidRPr="00744BFD">
        <w:rPr>
          <w:rFonts w:cs="Arial"/>
          <w:color w:val="000000"/>
          <w:shd w:val="clear" w:color="auto" w:fill="FFFFFF"/>
        </w:rPr>
        <w:t>simulation(</w:t>
      </w:r>
      <w:proofErr w:type="gramEnd"/>
      <w:r w:rsidRPr="00744BFD">
        <w:rPr>
          <w:rFonts w:cs="Arial"/>
          <w:color w:val="000000"/>
          <w:shd w:val="clear" w:color="auto" w:fill="FFFFFF"/>
        </w:rPr>
        <w:t xml:space="preserve">100, </w:t>
      </w:r>
      <w:r>
        <w:rPr>
          <w:rFonts w:cs="Arial"/>
          <w:color w:val="000000"/>
          <w:shd w:val="clear" w:color="auto" w:fill="FFFFFF"/>
        </w:rPr>
        <w:t>0.01</w:t>
      </w:r>
      <w:r w:rsidRPr="00744BFD">
        <w:rPr>
          <w:rFonts w:cs="Arial"/>
          <w:color w:val="000000"/>
          <w:shd w:val="clear" w:color="auto" w:fill="FFFFFF"/>
        </w:rPr>
        <w:t>, 0.</w:t>
      </w:r>
      <w:r>
        <w:rPr>
          <w:rFonts w:cs="Arial"/>
          <w:color w:val="000000"/>
          <w:shd w:val="clear" w:color="auto" w:fill="FFFFFF"/>
        </w:rPr>
        <w:t>00</w:t>
      </w:r>
      <w:r w:rsidRPr="00744BFD">
        <w:rPr>
          <w:rFonts w:cs="Arial"/>
          <w:color w:val="000000"/>
          <w:shd w:val="clear" w:color="auto" w:fill="FFFFFF"/>
        </w:rPr>
        <w:t>1, 1)</w:t>
      </w:r>
    </w:p>
    <w:p w14:paraId="11F3084A" w14:textId="4801426B" w:rsidR="00016302" w:rsidRDefault="00016302" w:rsidP="007B26F5">
      <w:pPr>
        <w:keepNext/>
        <w:ind w:firstLine="0"/>
        <w:jc w:val="center"/>
      </w:pPr>
    </w:p>
    <w:p w14:paraId="75478880" w14:textId="54FB76A5" w:rsidR="00744BFD" w:rsidRDefault="00744BFD" w:rsidP="00744BFD">
      <w:pPr>
        <w:ind w:firstLine="0"/>
        <w:jc w:val="center"/>
      </w:pPr>
      <w:r>
        <w:rPr>
          <w:noProof/>
        </w:rPr>
        <w:drawing>
          <wp:inline distT="0" distB="0" distL="0" distR="0" wp14:anchorId="0E31D92E" wp14:editId="01026C25">
            <wp:extent cx="3197744" cy="248412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655" cy="24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826A" w14:textId="77777777" w:rsidR="00744BFD" w:rsidRDefault="00744BFD" w:rsidP="00744BFD">
      <w:pPr>
        <w:ind w:firstLine="0"/>
        <w:jc w:val="center"/>
      </w:pPr>
    </w:p>
    <w:p w14:paraId="70036CBD" w14:textId="23A3D04C" w:rsidR="00B83BB6" w:rsidRDefault="00744BFD" w:rsidP="00744BFD">
      <w:pPr>
        <w:pStyle w:val="ListParagraph"/>
        <w:keepNext/>
        <w:numPr>
          <w:ilvl w:val="0"/>
          <w:numId w:val="8"/>
        </w:numPr>
      </w:pPr>
      <w:r w:rsidRPr="00744BFD">
        <w:t>When doesn't the mutant take over the population</w:t>
      </w:r>
      <w:r>
        <w:t>?</w:t>
      </w:r>
    </w:p>
    <w:p w14:paraId="251AB1D3" w14:textId="77777777" w:rsidR="00744BFD" w:rsidRDefault="00744BFD" w:rsidP="00744BFD">
      <w:pPr>
        <w:ind w:firstLine="0"/>
      </w:pPr>
      <w:r>
        <w:t>The mutant will only take over if it has a selective advantage</w:t>
      </w:r>
    </w:p>
    <w:p w14:paraId="0C24A43A" w14:textId="78F0BB93" w:rsidR="00744BFD" w:rsidRDefault="005D1698" w:rsidP="00744BFD">
      <w:pPr>
        <w:ind w:firstLine="0"/>
      </w:pPr>
      <w:r>
        <w:t>(</w:t>
      </w:r>
      <w:proofErr w:type="spellStart"/>
      <w:r>
        <w:t>eg.</w:t>
      </w:r>
      <w:proofErr w:type="spellEnd"/>
      <w:r>
        <w:t xml:space="preserve"> </w:t>
      </w:r>
      <w:r w:rsidR="00744BFD">
        <w:t>s&gt;0</w:t>
      </w:r>
      <w:r>
        <w:t>)</w:t>
      </w:r>
      <w:r w:rsidR="00744BFD">
        <w:t xml:space="preserve"> and this is guaranteed only when there is a non-zero forward</w:t>
      </w:r>
    </w:p>
    <w:p w14:paraId="23B6C8B6" w14:textId="218FEABC" w:rsidR="00B5203D" w:rsidRDefault="00744BFD" w:rsidP="00744BFD">
      <w:pPr>
        <w:ind w:firstLine="0"/>
      </w:pPr>
      <w:r>
        <w:t xml:space="preserve">mutation </w:t>
      </w:r>
      <w:r w:rsidR="005D1698">
        <w:t>(</w:t>
      </w:r>
      <w:proofErr w:type="spellStart"/>
      <w:r w:rsidR="005D1698">
        <w:t>ie</w:t>
      </w:r>
      <w:proofErr w:type="spellEnd"/>
      <w:r w:rsidR="005D1698">
        <w:t xml:space="preserve">. </w:t>
      </w:r>
      <w:r>
        <w:t>v&gt;0</w:t>
      </w:r>
      <w:r w:rsidR="005D1698">
        <w:t>)</w:t>
      </w:r>
    </w:p>
    <w:p w14:paraId="43AE6D1C" w14:textId="77777777" w:rsidR="00744BFD" w:rsidRDefault="00744BFD" w:rsidP="00744BFD">
      <w:pPr>
        <w:ind w:firstLine="0"/>
      </w:pPr>
    </w:p>
    <w:p w14:paraId="19063D96" w14:textId="52B93473" w:rsidR="00CC3515" w:rsidRDefault="00DB2A6F" w:rsidP="00E80D03">
      <w:pPr>
        <w:pStyle w:val="Heading2"/>
        <w:rPr>
          <w:lang w:val="en-US"/>
        </w:rPr>
      </w:pPr>
      <w:r w:rsidRPr="00DB2A6F">
        <w:rPr>
          <w:lang w:val="en-US"/>
        </w:rPr>
        <w:t>Markov Chain Analysis</w:t>
      </w:r>
    </w:p>
    <w:p w14:paraId="261E0B14" w14:textId="77777777" w:rsidR="00406368" w:rsidRPr="00406368" w:rsidRDefault="00406368" w:rsidP="00406368">
      <w:pPr>
        <w:rPr>
          <w:lang w:val="en-US"/>
        </w:rPr>
      </w:pPr>
    </w:p>
    <w:p w14:paraId="3F6564AC" w14:textId="584E2198" w:rsidR="00406368" w:rsidRDefault="00406368" w:rsidP="00406368">
      <w:pPr>
        <w:pStyle w:val="ListParagraph"/>
        <w:numPr>
          <w:ilvl w:val="0"/>
          <w:numId w:val="7"/>
        </w:numPr>
      </w:pPr>
      <w:proofErr w:type="spellStart"/>
      <w:r>
        <w:t>multisim.m</w:t>
      </w:r>
      <w:proofErr w:type="spellEnd"/>
    </w:p>
    <w:p w14:paraId="26FAC94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function</w:t>
      </w:r>
      <w:r w:rsidRPr="00406368">
        <w:rPr>
          <w:rFonts w:ascii="Courier New" w:hAnsi="Courier New" w:cs="Courier New"/>
          <w:color w:val="000000"/>
        </w:rPr>
        <w:t xml:space="preserve"> </w:t>
      </w:r>
      <w:proofErr w:type="spellStart"/>
      <w:r w:rsidRPr="00406368">
        <w:rPr>
          <w:rFonts w:ascii="Courier New" w:hAnsi="Courier New" w:cs="Courier New"/>
          <w:color w:val="000000"/>
        </w:rPr>
        <w:t>av_n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multisim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000000"/>
        </w:rPr>
        <w:t xml:space="preserve">P, s, u, v, </w:t>
      </w:r>
      <w:proofErr w:type="spellStart"/>
      <w:r w:rsidRPr="00406368">
        <w:rPr>
          <w:rFonts w:ascii="Courier New" w:hAnsi="Courier New" w:cs="Courier New"/>
          <w:color w:val="000000"/>
        </w:rPr>
        <w:t>NoCopies</w:t>
      </w:r>
      <w:proofErr w:type="spellEnd"/>
      <w:r w:rsidRPr="00406368">
        <w:rPr>
          <w:rFonts w:ascii="Courier New" w:hAnsi="Courier New" w:cs="Courier New"/>
          <w:color w:val="000000"/>
        </w:rPr>
        <w:t>, T)</w:t>
      </w:r>
    </w:p>
    <w:p w14:paraId="7E078020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n = </w:t>
      </w:r>
      <w:proofErr w:type="gramStart"/>
      <w:r w:rsidRPr="00406368">
        <w:rPr>
          <w:rFonts w:ascii="Courier New" w:hAnsi="Courier New" w:cs="Courier New"/>
          <w:color w:val="000000"/>
        </w:rPr>
        <w:t>zeros(</w:t>
      </w:r>
      <w:proofErr w:type="gramEnd"/>
      <w:r w:rsidRPr="00406368">
        <w:rPr>
          <w:rFonts w:ascii="Courier New" w:hAnsi="Courier New" w:cs="Courier New"/>
          <w:color w:val="000000"/>
        </w:rPr>
        <w:t>NoCopies,1);</w:t>
      </w:r>
    </w:p>
    <w:p w14:paraId="00CB50B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average = zeros(T+1,1);</w:t>
      </w:r>
    </w:p>
    <w:p w14:paraId="12E3AD4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proofErr w:type="spellStart"/>
      <w:r w:rsidRPr="00406368">
        <w:rPr>
          <w:rFonts w:ascii="Courier New" w:hAnsi="Courier New" w:cs="Courier New"/>
          <w:color w:val="000000"/>
        </w:rPr>
        <w:t>clf</w:t>
      </w:r>
      <w:proofErr w:type="spellEnd"/>
    </w:p>
    <w:p w14:paraId="437B7D3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hold </w:t>
      </w:r>
      <w:r w:rsidRPr="00406368">
        <w:rPr>
          <w:rFonts w:ascii="Courier New" w:hAnsi="Courier New" w:cs="Courier New"/>
          <w:color w:val="A020F0"/>
        </w:rPr>
        <w:t>on</w:t>
      </w:r>
    </w:p>
    <w:p w14:paraId="737FBF6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for</w:t>
      </w:r>
      <w:r w:rsidRPr="00406368">
        <w:rPr>
          <w:rFonts w:ascii="Courier New" w:hAnsi="Courier New" w:cs="Courier New"/>
          <w:color w:val="000000"/>
        </w:rPr>
        <w:t xml:space="preserve"> t=</w:t>
      </w:r>
      <w:proofErr w:type="gramStart"/>
      <w:r w:rsidRPr="00406368">
        <w:rPr>
          <w:rFonts w:ascii="Courier New" w:hAnsi="Courier New" w:cs="Courier New"/>
          <w:color w:val="000000"/>
        </w:rPr>
        <w:t>0:T</w:t>
      </w:r>
      <w:proofErr w:type="gramEnd"/>
    </w:p>
    <w:p w14:paraId="06DF6DF3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plot distribution</w:t>
      </w:r>
    </w:p>
    <w:p w14:paraId="4489C357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av_n</w:t>
      </w:r>
      <w:proofErr w:type="spellEnd"/>
      <w:r w:rsidRPr="00406368">
        <w:rPr>
          <w:rFonts w:ascii="Courier New" w:hAnsi="Courier New" w:cs="Courier New"/>
          <w:color w:val="000000"/>
        </w:rPr>
        <w:t>(t+1) = mean(n);</w:t>
      </w:r>
    </w:p>
    <w:p w14:paraId="7417C60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if</w:t>
      </w:r>
      <w:r w:rsidRPr="00406368">
        <w:rPr>
          <w:rFonts w:ascii="Courier New" w:hAnsi="Courier New" w:cs="Courier New"/>
          <w:color w:val="000000"/>
        </w:rPr>
        <w:t xml:space="preserve"> (t&gt;0)</w:t>
      </w:r>
    </w:p>
    <w:p w14:paraId="4F16050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  plot(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x,h</w:t>
      </w:r>
      <w:proofErr w:type="gramEnd"/>
      <w:r w:rsidRPr="00406368">
        <w:rPr>
          <w:rFonts w:ascii="Courier New" w:hAnsi="Courier New" w:cs="Courier New"/>
          <w:color w:val="000000"/>
        </w:rPr>
        <w:t>,</w:t>
      </w:r>
      <w:r w:rsidRPr="00406368">
        <w:rPr>
          <w:rFonts w:ascii="Courier New" w:hAnsi="Courier New" w:cs="Courier New"/>
          <w:color w:val="A020F0"/>
        </w:rPr>
        <w:t>'red</w:t>
      </w:r>
      <w:proofErr w:type="spellEnd"/>
      <w:r w:rsidRPr="00406368">
        <w:rPr>
          <w:rFonts w:ascii="Courier New" w:hAnsi="Courier New" w:cs="Courier New"/>
          <w:color w:val="A020F0"/>
        </w:rPr>
        <w:t>'</w:t>
      </w:r>
      <w:r w:rsidRPr="00406368">
        <w:rPr>
          <w:rFonts w:ascii="Courier New" w:hAnsi="Courier New" w:cs="Courier New"/>
          <w:color w:val="000000"/>
        </w:rPr>
        <w:t>)</w:t>
      </w:r>
    </w:p>
    <w:p w14:paraId="1ACC3783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end</w:t>
      </w:r>
    </w:p>
    <w:p w14:paraId="277A5F2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h,x</w:t>
      </w:r>
      <w:proofErr w:type="spellEnd"/>
      <w:proofErr w:type="gramEnd"/>
      <w:r w:rsidRPr="00406368">
        <w:rPr>
          <w:rFonts w:ascii="Courier New" w:hAnsi="Courier New" w:cs="Courier New"/>
          <w:color w:val="000000"/>
        </w:rPr>
        <w:t xml:space="preserve">] = </w:t>
      </w:r>
      <w:proofErr w:type="spellStart"/>
      <w:r w:rsidRPr="00406368">
        <w:rPr>
          <w:rFonts w:ascii="Courier New" w:hAnsi="Courier New" w:cs="Courier New"/>
          <w:color w:val="000000"/>
        </w:rPr>
        <w:t>hist</w:t>
      </w:r>
      <w:proofErr w:type="spellEnd"/>
      <w:r w:rsidRPr="00406368">
        <w:rPr>
          <w:rFonts w:ascii="Courier New" w:hAnsi="Courier New" w:cs="Courier New"/>
          <w:color w:val="000000"/>
        </w:rPr>
        <w:t>(n,[0:P]);</w:t>
      </w:r>
    </w:p>
    <w:p w14:paraId="1CA033DB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h = h/</w:t>
      </w:r>
      <w:proofErr w:type="spellStart"/>
      <w:r w:rsidRPr="00406368">
        <w:rPr>
          <w:rFonts w:ascii="Courier New" w:hAnsi="Courier New" w:cs="Courier New"/>
          <w:color w:val="000000"/>
        </w:rPr>
        <w:t>NoCopies</w:t>
      </w:r>
      <w:proofErr w:type="spellEnd"/>
      <w:r w:rsidRPr="00406368">
        <w:rPr>
          <w:rFonts w:ascii="Courier New" w:hAnsi="Courier New" w:cs="Courier New"/>
          <w:color w:val="000000"/>
        </w:rPr>
        <w:t>;</w:t>
      </w:r>
    </w:p>
    <w:p w14:paraId="48F21B3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plot(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x,h</w:t>
      </w:r>
      <w:proofErr w:type="spellEnd"/>
      <w:proofErr w:type="gramEnd"/>
      <w:r w:rsidRPr="00406368">
        <w:rPr>
          <w:rFonts w:ascii="Courier New" w:hAnsi="Courier New" w:cs="Courier New"/>
          <w:color w:val="000000"/>
        </w:rPr>
        <w:t>)</w:t>
      </w:r>
    </w:p>
    <w:p w14:paraId="0B0C0CB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xlabel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'Number of mutants, n'</w:t>
      </w:r>
      <w:r w:rsidRPr="00406368">
        <w:rPr>
          <w:rFonts w:ascii="Courier New" w:hAnsi="Courier New" w:cs="Courier New"/>
          <w:color w:val="000000"/>
        </w:rPr>
        <w:t>)</w:t>
      </w:r>
    </w:p>
    <w:p w14:paraId="684F9CB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ylabel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r w:rsidRPr="00406368">
        <w:rPr>
          <w:rFonts w:ascii="Courier New" w:hAnsi="Courier New" w:cs="Courier New"/>
          <w:color w:val="A020F0"/>
        </w:rPr>
        <w:t>'P(n)'</w:t>
      </w:r>
      <w:r w:rsidRPr="00406368">
        <w:rPr>
          <w:rFonts w:ascii="Courier New" w:hAnsi="Courier New" w:cs="Courier New"/>
          <w:color w:val="000000"/>
        </w:rPr>
        <w:t>)</w:t>
      </w:r>
    </w:p>
    <w:p w14:paraId="513D18F0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str =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strcat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't= '</w:t>
      </w:r>
      <w:r w:rsidRPr="00406368">
        <w:rPr>
          <w:rFonts w:ascii="Courier New" w:hAnsi="Courier New" w:cs="Courier New"/>
          <w:color w:val="000000"/>
        </w:rPr>
        <w:t>, num2str(t));</w:t>
      </w:r>
    </w:p>
    <w:p w14:paraId="2FF288F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title(str)</w:t>
      </w:r>
    </w:p>
    <w:p w14:paraId="067CC35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drawnow</w:t>
      </w:r>
      <w:proofErr w:type="spellEnd"/>
    </w:p>
    <w:p w14:paraId="7B5EE47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</w:t>
      </w:r>
    </w:p>
    <w:p w14:paraId="0270108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selection</w:t>
      </w:r>
    </w:p>
    <w:p w14:paraId="2037271F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p_s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(1+</w:t>
      </w:r>
      <w:proofErr w:type="gramStart"/>
      <w:r w:rsidRPr="00406368">
        <w:rPr>
          <w:rFonts w:ascii="Courier New" w:hAnsi="Courier New" w:cs="Courier New"/>
          <w:color w:val="000000"/>
        </w:rPr>
        <w:t>s)*</w:t>
      </w:r>
      <w:proofErr w:type="gramEnd"/>
      <w:r w:rsidRPr="00406368">
        <w:rPr>
          <w:rFonts w:ascii="Courier New" w:hAnsi="Courier New" w:cs="Courier New"/>
          <w:color w:val="000000"/>
        </w:rPr>
        <w:t>n./(P+s*n);</w:t>
      </w:r>
    </w:p>
    <w:p w14:paraId="7EE49173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mutations</w:t>
      </w:r>
    </w:p>
    <w:p w14:paraId="21ACDAAC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(1-</w:t>
      </w:r>
      <w:proofErr w:type="gramStart"/>
      <w:r w:rsidRPr="00406368">
        <w:rPr>
          <w:rFonts w:ascii="Courier New" w:hAnsi="Courier New" w:cs="Courier New"/>
          <w:color w:val="000000"/>
        </w:rPr>
        <w:t>v)*</w:t>
      </w:r>
      <w:proofErr w:type="spellStart"/>
      <w:proofErr w:type="gramEnd"/>
      <w:r w:rsidRPr="00406368">
        <w:rPr>
          <w:rFonts w:ascii="Courier New" w:hAnsi="Courier New" w:cs="Courier New"/>
          <w:color w:val="000000"/>
        </w:rPr>
        <w:t>p_s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+ u*(1.0-p_s);</w:t>
      </w:r>
    </w:p>
    <w:p w14:paraId="7F4DAF8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228B22"/>
        </w:rPr>
        <w:t>% sampling</w:t>
      </w:r>
    </w:p>
    <w:p w14:paraId="6254C7D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t = t + 1;</w:t>
      </w:r>
    </w:p>
    <w:p w14:paraId="698309EC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for</w:t>
      </w:r>
      <w:r w:rsidRPr="00406368">
        <w:rPr>
          <w:rFonts w:ascii="Courier New" w:hAnsi="Courier New" w:cs="Courier New"/>
          <w:color w:val="000000"/>
        </w:rPr>
        <w:t xml:space="preserve"> i=</w:t>
      </w:r>
      <w:proofErr w:type="gramStart"/>
      <w:r w:rsidRPr="00406368">
        <w:rPr>
          <w:rFonts w:ascii="Courier New" w:hAnsi="Courier New" w:cs="Courier New"/>
          <w:color w:val="000000"/>
        </w:rPr>
        <w:t>1:NoCopies</w:t>
      </w:r>
      <w:proofErr w:type="gramEnd"/>
    </w:p>
    <w:p w14:paraId="632090E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  n(i) = </w:t>
      </w:r>
      <w:proofErr w:type="spellStart"/>
      <w:r w:rsidRPr="00406368">
        <w:rPr>
          <w:rFonts w:ascii="Courier New" w:hAnsi="Courier New" w:cs="Courier New"/>
          <w:color w:val="000000"/>
        </w:rPr>
        <w:t>binomial_</w:t>
      </w:r>
      <w:proofErr w:type="gramStart"/>
      <w:r w:rsidRPr="00406368">
        <w:rPr>
          <w:rFonts w:ascii="Courier New" w:hAnsi="Courier New" w:cs="Courier New"/>
          <w:color w:val="000000"/>
        </w:rPr>
        <w:t>rnd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000000"/>
        </w:rPr>
        <w:t xml:space="preserve">P, 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>(i));</w:t>
      </w:r>
    </w:p>
    <w:p w14:paraId="7362E206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end</w:t>
      </w:r>
    </w:p>
    <w:p w14:paraId="3385FBA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end</w:t>
      </w:r>
    </w:p>
    <w:p w14:paraId="3614696C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228B22"/>
        </w:rPr>
        <w:t>% plot average</w:t>
      </w:r>
    </w:p>
    <w:p w14:paraId="481D24B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hold </w:t>
      </w:r>
      <w:r w:rsidRPr="00406368">
        <w:rPr>
          <w:rFonts w:ascii="Courier New" w:hAnsi="Courier New" w:cs="Courier New"/>
          <w:color w:val="A020F0"/>
        </w:rPr>
        <w:t>off</w:t>
      </w:r>
    </w:p>
    <w:p w14:paraId="211610BE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plot([</w:t>
      </w:r>
      <w:proofErr w:type="gramStart"/>
      <w:r w:rsidRPr="00406368">
        <w:rPr>
          <w:rFonts w:ascii="Courier New" w:hAnsi="Courier New" w:cs="Courier New"/>
          <w:color w:val="000000"/>
        </w:rPr>
        <w:t>0:T</w:t>
      </w:r>
      <w:proofErr w:type="gramEnd"/>
      <w:r w:rsidRPr="00406368">
        <w:rPr>
          <w:rFonts w:ascii="Courier New" w:hAnsi="Courier New" w:cs="Courier New"/>
          <w:color w:val="000000"/>
        </w:rPr>
        <w:t xml:space="preserve">], </w:t>
      </w:r>
      <w:proofErr w:type="spellStart"/>
      <w:r w:rsidRPr="00406368">
        <w:rPr>
          <w:rFonts w:ascii="Courier New" w:hAnsi="Courier New" w:cs="Courier New"/>
          <w:color w:val="000000"/>
        </w:rPr>
        <w:t>av_n</w:t>
      </w:r>
      <w:proofErr w:type="spellEnd"/>
      <w:r w:rsidRPr="00406368">
        <w:rPr>
          <w:rFonts w:ascii="Courier New" w:hAnsi="Courier New" w:cs="Courier New"/>
          <w:color w:val="000000"/>
        </w:rPr>
        <w:t>)</w:t>
      </w:r>
    </w:p>
    <w:p w14:paraId="668D0C7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xlabel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'Generations, t'</w:t>
      </w:r>
      <w:r w:rsidRPr="00406368">
        <w:rPr>
          <w:rFonts w:ascii="Courier New" w:hAnsi="Courier New" w:cs="Courier New"/>
          <w:color w:val="000000"/>
        </w:rPr>
        <w:t>)</w:t>
      </w:r>
    </w:p>
    <w:p w14:paraId="47583D4F" w14:textId="2E6A7D43" w:rsidR="00DB2A6F" w:rsidRPr="00406368" w:rsidRDefault="00406368" w:rsidP="00DB2A6F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06368">
        <w:rPr>
          <w:rFonts w:ascii="Courier New" w:hAnsi="Courier New" w:cs="Courier New"/>
          <w:color w:val="000000"/>
        </w:rPr>
        <w:t>ylabel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A020F0"/>
        </w:rPr>
        <w:t>'Average number of mutants, n'</w:t>
      </w:r>
      <w:r w:rsidRPr="00406368">
        <w:rPr>
          <w:rFonts w:ascii="Courier New" w:hAnsi="Courier New" w:cs="Courier New"/>
          <w:color w:val="000000"/>
        </w:rPr>
        <w:t>)</w:t>
      </w:r>
    </w:p>
    <w:p w14:paraId="288BF720" w14:textId="77777777" w:rsidR="00DB2A6F" w:rsidRDefault="00DB2A6F" w:rsidP="00DB2A6F">
      <w:pPr>
        <w:ind w:firstLine="0"/>
      </w:pPr>
    </w:p>
    <w:p w14:paraId="48BE4F9A" w14:textId="3C4B1C5D" w:rsidR="00DB2A6F" w:rsidRDefault="00DB2A6F" w:rsidP="00DB2A6F">
      <w:pPr>
        <w:ind w:firstLine="0"/>
      </w:pPr>
      <w:r>
        <w:t xml:space="preserve">The function </w:t>
      </w:r>
      <w:proofErr w:type="spellStart"/>
      <w:proofErr w:type="gramStart"/>
      <w:r>
        <w:t>multisim</w:t>
      </w:r>
      <w:proofErr w:type="spellEnd"/>
      <w:r>
        <w:t>(</w:t>
      </w:r>
      <w:proofErr w:type="gramEnd"/>
      <w:r>
        <w:t xml:space="preserve">P, s, u, v, </w:t>
      </w:r>
      <w:proofErr w:type="spellStart"/>
      <w:r>
        <w:t>NoCopies</w:t>
      </w:r>
      <w:proofErr w:type="spellEnd"/>
      <w:r>
        <w:t xml:space="preserve">, T), takes two additional </w:t>
      </w:r>
      <w:proofErr w:type="spellStart"/>
      <w:r>
        <w:t>arugments</w:t>
      </w:r>
      <w:proofErr w:type="spellEnd"/>
      <w:r>
        <w:t xml:space="preserve"> the number of simulations, </w:t>
      </w:r>
      <w:proofErr w:type="spellStart"/>
      <w:r>
        <w:t>NoCopies</w:t>
      </w:r>
      <w:proofErr w:type="spellEnd"/>
      <w:r>
        <w:t xml:space="preserve"> and the length of the simulations, T. It plots a histogram showing the number of mutants for each simulation and graphs the average number of mutants against time. It also </w:t>
      </w:r>
      <w:r>
        <w:lastRenderedPageBreak/>
        <w:t>returns a vector containing the average number of mutants at different generations.</w:t>
      </w:r>
    </w:p>
    <w:p w14:paraId="289DCC5B" w14:textId="77777777" w:rsidR="00406368" w:rsidRDefault="00406368" w:rsidP="00DB2A6F">
      <w:pPr>
        <w:ind w:firstLine="0"/>
      </w:pPr>
    </w:p>
    <w:p w14:paraId="34DB491B" w14:textId="5BA9ABE9" w:rsidR="00860AF3" w:rsidRDefault="00DB2A6F" w:rsidP="00DB2A6F">
      <w:pPr>
        <w:ind w:firstLine="0"/>
      </w:pPr>
      <w:r>
        <w:t xml:space="preserve">Here is a </w:t>
      </w:r>
      <w:proofErr w:type="spellStart"/>
      <w:r>
        <w:t>matlab</w:t>
      </w:r>
      <w:proofErr w:type="spellEnd"/>
      <w:r>
        <w:t xml:space="preserve"> function to generate a t</w:t>
      </w:r>
      <w:r w:rsidR="00966A2F">
        <w:t>r</w:t>
      </w:r>
      <w:r>
        <w:t>ansition matrix for the Fisher-Wright model</w:t>
      </w:r>
    </w:p>
    <w:p w14:paraId="74428013" w14:textId="36386099" w:rsidR="00406368" w:rsidRDefault="00406368" w:rsidP="00DB2A6F">
      <w:pPr>
        <w:ind w:firstLine="0"/>
      </w:pPr>
    </w:p>
    <w:p w14:paraId="6B09B678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FF"/>
        </w:rPr>
        <w:t>function</w:t>
      </w:r>
      <w:r w:rsidRPr="00406368">
        <w:rPr>
          <w:rFonts w:ascii="Courier New" w:hAnsi="Courier New" w:cs="Courier New"/>
          <w:color w:val="000000"/>
        </w:rPr>
        <w:t xml:space="preserve"> W = </w:t>
      </w:r>
      <w:proofErr w:type="spellStart"/>
      <w:r w:rsidRPr="00406368">
        <w:rPr>
          <w:rFonts w:ascii="Courier New" w:hAnsi="Courier New" w:cs="Courier New"/>
          <w:color w:val="000000"/>
        </w:rPr>
        <w:t>transition_</w:t>
      </w:r>
      <w:proofErr w:type="gramStart"/>
      <w:r w:rsidRPr="00406368">
        <w:rPr>
          <w:rFonts w:ascii="Courier New" w:hAnsi="Courier New" w:cs="Courier New"/>
          <w:color w:val="000000"/>
        </w:rPr>
        <w:t>matrix</w:t>
      </w:r>
      <w:proofErr w:type="spellEnd"/>
      <w:r w:rsidRPr="00406368">
        <w:rPr>
          <w:rFonts w:ascii="Courier New" w:hAnsi="Courier New" w:cs="Courier New"/>
          <w:color w:val="000000"/>
        </w:rPr>
        <w:t>(</w:t>
      </w:r>
      <w:proofErr w:type="gramEnd"/>
      <w:r w:rsidRPr="00406368">
        <w:rPr>
          <w:rFonts w:ascii="Courier New" w:hAnsi="Courier New" w:cs="Courier New"/>
          <w:color w:val="000000"/>
        </w:rPr>
        <w:t>P, s, u, v)</w:t>
      </w:r>
    </w:p>
    <w:p w14:paraId="6EA9FFA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W = zeros(P+</w:t>
      </w:r>
      <w:proofErr w:type="gramStart"/>
      <w:r w:rsidRPr="00406368">
        <w:rPr>
          <w:rFonts w:ascii="Courier New" w:hAnsi="Courier New" w:cs="Courier New"/>
          <w:color w:val="000000"/>
        </w:rPr>
        <w:t>1,P</w:t>
      </w:r>
      <w:proofErr w:type="gramEnd"/>
      <w:r w:rsidRPr="00406368">
        <w:rPr>
          <w:rFonts w:ascii="Courier New" w:hAnsi="Courier New" w:cs="Courier New"/>
          <w:color w:val="000000"/>
        </w:rPr>
        <w:t>+1);</w:t>
      </w:r>
    </w:p>
    <w:p w14:paraId="0AC14612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for</w:t>
      </w:r>
      <w:r w:rsidRPr="00406368">
        <w:rPr>
          <w:rFonts w:ascii="Courier New" w:hAnsi="Courier New" w:cs="Courier New"/>
          <w:color w:val="000000"/>
        </w:rPr>
        <w:t xml:space="preserve"> n = 0:P</w:t>
      </w:r>
    </w:p>
    <w:p w14:paraId="33A9CE06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((1-</w:t>
      </w:r>
      <w:proofErr w:type="gramStart"/>
      <w:r w:rsidRPr="00406368">
        <w:rPr>
          <w:rFonts w:ascii="Courier New" w:hAnsi="Courier New" w:cs="Courier New"/>
          <w:color w:val="000000"/>
        </w:rPr>
        <w:t>v)*</w:t>
      </w:r>
      <w:proofErr w:type="gramEnd"/>
      <w:r w:rsidRPr="00406368">
        <w:rPr>
          <w:rFonts w:ascii="Courier New" w:hAnsi="Courier New" w:cs="Courier New"/>
          <w:color w:val="000000"/>
        </w:rPr>
        <w:t>(1+s)*n + u*(P-n))/(P+s*n);</w:t>
      </w:r>
    </w:p>
    <w:p w14:paraId="14517979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lp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log(</w:t>
      </w:r>
      <w:proofErr w:type="spellStart"/>
      <w:r w:rsidRPr="00406368">
        <w:rPr>
          <w:rFonts w:ascii="Courier New" w:hAnsi="Courier New" w:cs="Courier New"/>
          <w:color w:val="000000"/>
        </w:rPr>
        <w:t>p_sm</w:t>
      </w:r>
      <w:proofErr w:type="spellEnd"/>
      <w:r w:rsidRPr="00406368">
        <w:rPr>
          <w:rFonts w:ascii="Courier New" w:hAnsi="Courier New" w:cs="Courier New"/>
          <w:color w:val="000000"/>
        </w:rPr>
        <w:t>);</w:t>
      </w:r>
    </w:p>
    <w:p w14:paraId="14ADE0C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06368">
        <w:rPr>
          <w:rFonts w:ascii="Courier New" w:hAnsi="Courier New" w:cs="Courier New"/>
          <w:color w:val="000000"/>
        </w:rPr>
        <w:t>lq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= </w:t>
      </w:r>
      <w:proofErr w:type="gramStart"/>
      <w:r w:rsidRPr="00406368">
        <w:rPr>
          <w:rFonts w:ascii="Courier New" w:hAnsi="Courier New" w:cs="Courier New"/>
          <w:color w:val="000000"/>
        </w:rPr>
        <w:t>log(</w:t>
      </w:r>
      <w:proofErr w:type="gramEnd"/>
      <w:r w:rsidRPr="00406368">
        <w:rPr>
          <w:rFonts w:ascii="Courier New" w:hAnsi="Courier New" w:cs="Courier New"/>
          <w:color w:val="000000"/>
        </w:rPr>
        <w:t>1.0-p_sm);</w:t>
      </w:r>
    </w:p>
    <w:p w14:paraId="6D946F7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x = P*</w:t>
      </w:r>
      <w:proofErr w:type="spellStart"/>
      <w:r w:rsidRPr="00406368">
        <w:rPr>
          <w:rFonts w:ascii="Courier New" w:hAnsi="Courier New" w:cs="Courier New"/>
          <w:color w:val="000000"/>
        </w:rPr>
        <w:t>lq</w:t>
      </w:r>
      <w:proofErr w:type="spellEnd"/>
      <w:r w:rsidRPr="00406368">
        <w:rPr>
          <w:rFonts w:ascii="Courier New" w:hAnsi="Courier New" w:cs="Courier New"/>
          <w:color w:val="000000"/>
        </w:rPr>
        <w:t>;</w:t>
      </w:r>
    </w:p>
    <w:p w14:paraId="7284B471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for</w:t>
      </w:r>
      <w:r w:rsidRPr="00406368">
        <w:rPr>
          <w:rFonts w:ascii="Courier New" w:hAnsi="Courier New" w:cs="Courier New"/>
          <w:color w:val="000000"/>
        </w:rPr>
        <w:t xml:space="preserve"> np = 0:P</w:t>
      </w:r>
    </w:p>
    <w:p w14:paraId="680B4444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  W(np+</w:t>
      </w:r>
      <w:proofErr w:type="gramStart"/>
      <w:r w:rsidRPr="00406368">
        <w:rPr>
          <w:rFonts w:ascii="Courier New" w:hAnsi="Courier New" w:cs="Courier New"/>
          <w:color w:val="000000"/>
        </w:rPr>
        <w:t>1,n</w:t>
      </w:r>
      <w:proofErr w:type="gramEnd"/>
      <w:r w:rsidRPr="00406368">
        <w:rPr>
          <w:rFonts w:ascii="Courier New" w:hAnsi="Courier New" w:cs="Courier New"/>
          <w:color w:val="000000"/>
        </w:rPr>
        <w:t>+1) = exp(x);</w:t>
      </w:r>
    </w:p>
    <w:p w14:paraId="1346D03A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  x = x + </w:t>
      </w:r>
      <w:proofErr w:type="spellStart"/>
      <w:r w:rsidRPr="00406368">
        <w:rPr>
          <w:rFonts w:ascii="Courier New" w:hAnsi="Courier New" w:cs="Courier New"/>
          <w:color w:val="000000"/>
        </w:rPr>
        <w:t>lp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- </w:t>
      </w:r>
      <w:proofErr w:type="spellStart"/>
      <w:r w:rsidRPr="00406368">
        <w:rPr>
          <w:rFonts w:ascii="Courier New" w:hAnsi="Courier New" w:cs="Courier New"/>
          <w:color w:val="000000"/>
        </w:rPr>
        <w:t>lq</w:t>
      </w:r>
      <w:proofErr w:type="spellEnd"/>
      <w:r w:rsidRPr="00406368">
        <w:rPr>
          <w:rFonts w:ascii="Courier New" w:hAnsi="Courier New" w:cs="Courier New"/>
          <w:color w:val="000000"/>
        </w:rPr>
        <w:t xml:space="preserve"> + log((P-np)/(np+1));</w:t>
      </w:r>
    </w:p>
    <w:p w14:paraId="1EAF0DA6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  </w:t>
      </w:r>
      <w:r w:rsidRPr="00406368">
        <w:rPr>
          <w:rFonts w:ascii="Courier New" w:hAnsi="Courier New" w:cs="Courier New"/>
          <w:color w:val="0000FF"/>
        </w:rPr>
        <w:t>end</w:t>
      </w:r>
    </w:p>
    <w:p w14:paraId="3CAB6535" w14:textId="77777777" w:rsidR="00406368" w:rsidRPr="00406368" w:rsidRDefault="00406368" w:rsidP="00406368">
      <w:pPr>
        <w:ind w:firstLine="0"/>
        <w:rPr>
          <w:rFonts w:ascii="Courier New" w:hAnsi="Courier New" w:cs="Courier New"/>
        </w:rPr>
      </w:pPr>
      <w:r w:rsidRPr="00406368">
        <w:rPr>
          <w:rFonts w:ascii="Courier New" w:hAnsi="Courier New" w:cs="Courier New"/>
          <w:color w:val="000000"/>
        </w:rPr>
        <w:t xml:space="preserve">  </w:t>
      </w:r>
      <w:r w:rsidRPr="00406368">
        <w:rPr>
          <w:rFonts w:ascii="Courier New" w:hAnsi="Courier New" w:cs="Courier New"/>
          <w:color w:val="0000FF"/>
        </w:rPr>
        <w:t>end</w:t>
      </w:r>
    </w:p>
    <w:p w14:paraId="2BDEA5A0" w14:textId="0B8B21E3" w:rsidR="00406368" w:rsidRDefault="00406368" w:rsidP="00DB2A6F">
      <w:pPr>
        <w:ind w:firstLine="0"/>
      </w:pPr>
    </w:p>
    <w:p w14:paraId="739FAC9F" w14:textId="5878BA35" w:rsidR="00E47511" w:rsidRDefault="00E47511" w:rsidP="00DB2A6F">
      <w:pPr>
        <w:ind w:firstLine="0"/>
      </w:pPr>
      <w:proofErr w:type="spellStart"/>
      <w:r>
        <w:t>Eg.</w:t>
      </w:r>
      <w:proofErr w:type="spellEnd"/>
      <w:r>
        <w:t xml:space="preserve"> </w:t>
      </w:r>
      <w:proofErr w:type="spellStart"/>
      <w:proofErr w:type="gramStart"/>
      <w:r w:rsidRPr="00E47511">
        <w:t>multisim</w:t>
      </w:r>
      <w:proofErr w:type="spellEnd"/>
      <w:r w:rsidRPr="00E47511">
        <w:t>(</w:t>
      </w:r>
      <w:proofErr w:type="gramEnd"/>
      <w:r w:rsidRPr="00E47511">
        <w:t>100, 0.01, 0.001, 0.001, 20, 40)</w:t>
      </w:r>
    </w:p>
    <w:p w14:paraId="186D0821" w14:textId="29DD99D4" w:rsidR="000E4CA1" w:rsidRDefault="000E4CA1" w:rsidP="00BD11F6">
      <w:pPr>
        <w:ind w:firstLine="0"/>
        <w:rPr>
          <w:i/>
          <w:iCs/>
          <w:color w:val="1F497D" w:themeColor="text2"/>
          <w:sz w:val="18"/>
          <w:szCs w:val="18"/>
        </w:rPr>
      </w:pPr>
    </w:p>
    <w:p w14:paraId="35633611" w14:textId="2A8C6363" w:rsidR="000E4CA1" w:rsidRDefault="00E47511" w:rsidP="00BD11F6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622FCDC" wp14:editId="49638FA9">
            <wp:extent cx="2423160" cy="19381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180" cy="19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5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B9DE19" wp14:editId="12CABF5F">
            <wp:extent cx="2416730" cy="1950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6853" cy="19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A886" w14:textId="7AC71B88" w:rsidR="00E47511" w:rsidRDefault="00E47511" w:rsidP="00BD11F6">
      <w:pPr>
        <w:ind w:firstLine="0"/>
        <w:rPr>
          <w:noProof/>
        </w:rPr>
      </w:pPr>
    </w:p>
    <w:p w14:paraId="43781E1A" w14:textId="25AC9BA7" w:rsidR="00E47511" w:rsidRDefault="00E47511" w:rsidP="00BD11F6">
      <w:pPr>
        <w:ind w:firstLine="0"/>
        <w:rPr>
          <w:i/>
          <w:iCs/>
          <w:color w:val="1F497D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69DC2AA2" wp14:editId="5D9A9AF6">
            <wp:extent cx="4411980" cy="201173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0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0F2A" w14:textId="77777777" w:rsidR="00DB2A6F" w:rsidRDefault="00DB2A6F" w:rsidP="00BD11F6">
      <w:pPr>
        <w:ind w:firstLine="0"/>
        <w:rPr>
          <w:i/>
          <w:iCs/>
          <w:color w:val="1F497D" w:themeColor="text2"/>
          <w:sz w:val="18"/>
          <w:szCs w:val="18"/>
        </w:rPr>
      </w:pPr>
    </w:p>
    <w:p w14:paraId="4BEA0F7B" w14:textId="64F36E12" w:rsidR="00193917" w:rsidRDefault="00406368" w:rsidP="00406368">
      <w:pPr>
        <w:pStyle w:val="ListParagraph"/>
        <w:numPr>
          <w:ilvl w:val="0"/>
          <w:numId w:val="11"/>
        </w:numPr>
      </w:pPr>
      <w:r w:rsidRPr="00406368">
        <w:t>Show that the matrix is stochastic</w:t>
      </w:r>
    </w:p>
    <w:p w14:paraId="69D28B4B" w14:textId="0324CCC4" w:rsidR="00D301D8" w:rsidRDefault="00D301D8" w:rsidP="00D301D8"/>
    <w:p w14:paraId="35D0368C" w14:textId="05FB43A3" w:rsidR="00D301D8" w:rsidRDefault="00152394" w:rsidP="00D301D8">
      <w:pPr>
        <w:ind w:firstLine="0"/>
      </w:pPr>
      <w:r>
        <w:t>“</w:t>
      </w:r>
      <w:r w:rsidR="00D301D8" w:rsidRPr="00D301D8">
        <w:t>In mathematics, a stochastic matrix is a square matrix used to describe the transitions of a Markov chain. Each of its entries is a nonnegative real number representing a probability</w:t>
      </w:r>
      <w:r w:rsidR="00D301D8">
        <w:t xml:space="preserve">. </w:t>
      </w:r>
      <w:r w:rsidR="00D301D8" w:rsidRPr="00D301D8">
        <w:t>In the same vein, one may define a stochastic vector (also called probability vector) as a vector whose elements are nonnegative real numbers which sum to 1. Thus, each row of a right stochastic matrix (or column of a left stochastic matrix) is a stochastic vector.</w:t>
      </w:r>
      <w:r>
        <w:t>” -Wikipedia (</w:t>
      </w:r>
      <w:hyperlink r:id="rId19" w:history="1">
        <w:r w:rsidRPr="00675BCA">
          <w:rPr>
            <w:rStyle w:val="Hyperlink"/>
          </w:rPr>
          <w:t>https://en.wikipedia.org/wiki/Stochastic_matrix</w:t>
        </w:r>
      </w:hyperlink>
      <w:r>
        <w:t xml:space="preserve"> )</w:t>
      </w:r>
    </w:p>
    <w:p w14:paraId="361C9FA2" w14:textId="77777777" w:rsidR="00D301D8" w:rsidRDefault="00D301D8" w:rsidP="00D301D8"/>
    <w:p w14:paraId="64B6AFAF" w14:textId="4BF2B6C2" w:rsidR="00E47511" w:rsidRDefault="00E47511" w:rsidP="00E47511">
      <w:r w:rsidRPr="00E47511">
        <w:t>W=</w:t>
      </w:r>
      <w:proofErr w:type="spellStart"/>
      <w:r w:rsidRPr="00E47511">
        <w:t>transition_</w:t>
      </w:r>
      <w:proofErr w:type="gramStart"/>
      <w:r w:rsidRPr="00E47511">
        <w:t>matrix</w:t>
      </w:r>
      <w:proofErr w:type="spellEnd"/>
      <w:r w:rsidRPr="00E47511">
        <w:t>(</w:t>
      </w:r>
      <w:proofErr w:type="gramEnd"/>
      <w:r w:rsidRPr="00E47511">
        <w:t>10,0.1,0.001, 0.001)</w:t>
      </w:r>
    </w:p>
    <w:p w14:paraId="395A00BA" w14:textId="77777777" w:rsidR="00E47511" w:rsidRDefault="00E47511" w:rsidP="00E47511"/>
    <w:p w14:paraId="215F8350" w14:textId="272B3A12" w:rsidR="00E47511" w:rsidRDefault="00E47511" w:rsidP="00E47511">
      <w:r>
        <w:t xml:space="preserve">The matrix is stochastic because the </w:t>
      </w:r>
      <w:r w:rsidRPr="00E47511">
        <w:t>columns sum to one</w:t>
      </w:r>
      <w:r>
        <w:t>.</w:t>
      </w:r>
    </w:p>
    <w:p w14:paraId="26F7F2DF" w14:textId="77777777" w:rsidR="00E47511" w:rsidRDefault="00E47511" w:rsidP="00E47511"/>
    <w:p w14:paraId="5A7397B7" w14:textId="7D89F41D" w:rsidR="00E47511" w:rsidRDefault="00E47511" w:rsidP="00E47511">
      <w:r>
        <w:rPr>
          <w:noProof/>
        </w:rPr>
        <w:drawing>
          <wp:inline distT="0" distB="0" distL="0" distR="0" wp14:anchorId="12BB1DA0" wp14:editId="591E615C">
            <wp:extent cx="4939665" cy="296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F9BE" w14:textId="112D23D7" w:rsidR="00E47511" w:rsidRDefault="00E47511" w:rsidP="00E47511"/>
    <w:p w14:paraId="52BAFAF8" w14:textId="16ABD80B" w:rsidR="00406368" w:rsidRDefault="00E47511" w:rsidP="00E47511">
      <w:r>
        <w:rPr>
          <w:noProof/>
        </w:rPr>
        <w:drawing>
          <wp:inline distT="0" distB="0" distL="0" distR="0" wp14:anchorId="5EE19E1C" wp14:editId="5A074D26">
            <wp:extent cx="4939665" cy="124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E3C1" w14:textId="77777777" w:rsidR="00E47511" w:rsidRDefault="00E47511" w:rsidP="00E47511"/>
    <w:p w14:paraId="6CA2D09F" w14:textId="6BB78B16" w:rsidR="00406368" w:rsidRDefault="00406368" w:rsidP="00406368">
      <w:pPr>
        <w:pStyle w:val="ListParagraph"/>
        <w:numPr>
          <w:ilvl w:val="0"/>
          <w:numId w:val="11"/>
        </w:numPr>
      </w:pPr>
      <w:r w:rsidRPr="00406368">
        <w:lastRenderedPageBreak/>
        <w:t>Generate the probabilities distributions p(t). Compare the predictions with Answer</w:t>
      </w:r>
    </w:p>
    <w:p w14:paraId="7B5FB35D" w14:textId="0DDCB83E" w:rsidR="00D76261" w:rsidRDefault="00D76261" w:rsidP="00D76261"/>
    <w:p w14:paraId="6794CFA1" w14:textId="0218D14A" w:rsidR="00D76261" w:rsidRDefault="00D76261" w:rsidP="00D76261">
      <w:pPr>
        <w:ind w:firstLine="0"/>
      </w:pPr>
      <w:r>
        <w:t>“</w:t>
      </w:r>
      <w:r w:rsidRPr="00D76261">
        <w:t>A univariate distribution gives the probabilities of a single random variable taking on various alternative values; a multivariate distribution (a joint probability distribution) gives the probabilities of a random vector – a list of two or more random variables – taking on various combinations of values.</w:t>
      </w:r>
      <w:r>
        <w:t>” - Wikipedia (</w:t>
      </w:r>
      <w:hyperlink r:id="rId22" w:history="1">
        <w:r w:rsidRPr="00675BCA">
          <w:rPr>
            <w:rStyle w:val="Hyperlink"/>
          </w:rPr>
          <w:t>https://en.wikipedia.org/wiki/Probability_distribution</w:t>
        </w:r>
      </w:hyperlink>
      <w:r>
        <w:t xml:space="preserve"> )</w:t>
      </w:r>
    </w:p>
    <w:p w14:paraId="29827C06" w14:textId="77777777" w:rsidR="00D76261" w:rsidRDefault="00D76261" w:rsidP="00D76261"/>
    <w:p w14:paraId="1ED45B33" w14:textId="4F890D90" w:rsidR="00406368" w:rsidRDefault="00406368" w:rsidP="00406368">
      <w:pPr>
        <w:ind w:firstLine="0"/>
      </w:pPr>
    </w:p>
    <w:p w14:paraId="58B888ED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FF"/>
        </w:rPr>
        <w:t>function</w:t>
      </w:r>
      <w:r w:rsidRPr="00D229CD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markov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000000"/>
        </w:rPr>
        <w:t>P, s, u, v, T)</w:t>
      </w:r>
    </w:p>
    <w:p w14:paraId="3A69E170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average = zeros(T,1);</w:t>
      </w:r>
    </w:p>
    <w:p w14:paraId="0AFA4A66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p = zeros(P+1,1);</w:t>
      </w:r>
    </w:p>
    <w:p w14:paraId="3F04F42F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</w:t>
      </w:r>
      <w:proofErr w:type="gramStart"/>
      <w:r w:rsidRPr="00D229CD">
        <w:rPr>
          <w:rFonts w:ascii="Courier New" w:hAnsi="Courier New" w:cs="Courier New"/>
          <w:color w:val="000000"/>
        </w:rPr>
        <w:t>p(</w:t>
      </w:r>
      <w:proofErr w:type="gramEnd"/>
      <w:r w:rsidRPr="00D229CD">
        <w:rPr>
          <w:rFonts w:ascii="Courier New" w:hAnsi="Courier New" w:cs="Courier New"/>
          <w:color w:val="000000"/>
        </w:rPr>
        <w:t xml:space="preserve">1) = 1;               </w:t>
      </w:r>
      <w:r w:rsidRPr="00D229CD">
        <w:rPr>
          <w:rFonts w:ascii="Courier New" w:hAnsi="Courier New" w:cs="Courier New"/>
          <w:color w:val="228B22"/>
        </w:rPr>
        <w:t>% initialise probability distribution</w:t>
      </w:r>
    </w:p>
    <w:p w14:paraId="3C1893B4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W = </w:t>
      </w:r>
      <w:proofErr w:type="spellStart"/>
      <w:r w:rsidRPr="00D229CD">
        <w:rPr>
          <w:rFonts w:ascii="Courier New" w:hAnsi="Courier New" w:cs="Courier New"/>
          <w:color w:val="000000"/>
        </w:rPr>
        <w:t>transition_</w:t>
      </w:r>
      <w:proofErr w:type="gramStart"/>
      <w:r w:rsidRPr="00D229CD">
        <w:rPr>
          <w:rFonts w:ascii="Courier New" w:hAnsi="Courier New" w:cs="Courier New"/>
          <w:color w:val="000000"/>
        </w:rPr>
        <w:t>matrix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000000"/>
        </w:rPr>
        <w:t>P, s, u, v);</w:t>
      </w:r>
    </w:p>
    <w:p w14:paraId="15E7380F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x = 0:P;</w:t>
      </w:r>
    </w:p>
    <w:p w14:paraId="625E5EDB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hold </w:t>
      </w:r>
      <w:r w:rsidRPr="00D229CD">
        <w:rPr>
          <w:rFonts w:ascii="Courier New" w:hAnsi="Courier New" w:cs="Courier New"/>
          <w:color w:val="A020F0"/>
        </w:rPr>
        <w:t>on</w:t>
      </w:r>
      <w:r w:rsidRPr="00D229CD">
        <w:rPr>
          <w:rFonts w:ascii="Courier New" w:hAnsi="Courier New" w:cs="Courier New"/>
          <w:color w:val="000000"/>
        </w:rPr>
        <w:t>;</w:t>
      </w:r>
    </w:p>
    <w:p w14:paraId="5969D55E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plot(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x,p</w:t>
      </w:r>
      <w:proofErr w:type="spellEnd"/>
      <w:proofErr w:type="gramEnd"/>
      <w:r w:rsidRPr="00D229CD">
        <w:rPr>
          <w:rFonts w:ascii="Courier New" w:hAnsi="Courier New" w:cs="Courier New"/>
          <w:color w:val="000000"/>
        </w:rPr>
        <w:t>);</w:t>
      </w:r>
    </w:p>
    <w:p w14:paraId="4C2B60DF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</w:t>
      </w:r>
      <w:r w:rsidRPr="00D229CD">
        <w:rPr>
          <w:rFonts w:ascii="Courier New" w:hAnsi="Courier New" w:cs="Courier New"/>
          <w:color w:val="0000FF"/>
        </w:rPr>
        <w:t>for</w:t>
      </w:r>
      <w:r w:rsidRPr="00D229CD">
        <w:rPr>
          <w:rFonts w:ascii="Courier New" w:hAnsi="Courier New" w:cs="Courier New"/>
          <w:color w:val="000000"/>
        </w:rPr>
        <w:t xml:space="preserve"> t = </w:t>
      </w:r>
      <w:proofErr w:type="gramStart"/>
      <w:r w:rsidRPr="00D229CD">
        <w:rPr>
          <w:rFonts w:ascii="Courier New" w:hAnsi="Courier New" w:cs="Courier New"/>
          <w:color w:val="000000"/>
        </w:rPr>
        <w:t>1:T</w:t>
      </w:r>
      <w:proofErr w:type="gramEnd"/>
    </w:p>
    <w:p w14:paraId="3730302A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</w:t>
      </w:r>
      <w:proofErr w:type="gramStart"/>
      <w:r w:rsidRPr="00D229CD">
        <w:rPr>
          <w:rFonts w:ascii="Courier New" w:hAnsi="Courier New" w:cs="Courier New"/>
          <w:color w:val="000000"/>
        </w:rPr>
        <w:t>pause(</w:t>
      </w:r>
      <w:proofErr w:type="gramEnd"/>
      <w:r w:rsidRPr="00D229CD">
        <w:rPr>
          <w:rFonts w:ascii="Courier New" w:hAnsi="Courier New" w:cs="Courier New"/>
          <w:color w:val="000000"/>
        </w:rPr>
        <w:t>0.2);</w:t>
      </w:r>
    </w:p>
    <w:p w14:paraId="4EB49D57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plot(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x,p</w:t>
      </w:r>
      <w:proofErr w:type="gramEnd"/>
      <w:r w:rsidRPr="00D229CD">
        <w:rPr>
          <w:rFonts w:ascii="Courier New" w:hAnsi="Courier New" w:cs="Courier New"/>
          <w:color w:val="000000"/>
        </w:rPr>
        <w:t>,</w:t>
      </w:r>
      <w:r w:rsidRPr="00D229CD">
        <w:rPr>
          <w:rFonts w:ascii="Courier New" w:hAnsi="Courier New" w:cs="Courier New"/>
          <w:color w:val="A020F0"/>
        </w:rPr>
        <w:t>'red</w:t>
      </w:r>
      <w:proofErr w:type="spellEnd"/>
      <w:r w:rsidRPr="00D229CD">
        <w:rPr>
          <w:rFonts w:ascii="Courier New" w:hAnsi="Courier New" w:cs="Courier New"/>
          <w:color w:val="A020F0"/>
        </w:rPr>
        <w:t>'</w:t>
      </w:r>
      <w:r w:rsidRPr="00D229CD">
        <w:rPr>
          <w:rFonts w:ascii="Courier New" w:hAnsi="Courier New" w:cs="Courier New"/>
          <w:color w:val="000000"/>
        </w:rPr>
        <w:t>);</w:t>
      </w:r>
    </w:p>
    <w:p w14:paraId="0204E388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average(t) = mean(x*p);</w:t>
      </w:r>
    </w:p>
    <w:p w14:paraId="1099927B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p = W*p;</w:t>
      </w:r>
    </w:p>
    <w:p w14:paraId="6E952364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plot(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x,p</w:t>
      </w:r>
      <w:proofErr w:type="spellEnd"/>
      <w:proofErr w:type="gramEnd"/>
      <w:r w:rsidRPr="00D229CD">
        <w:rPr>
          <w:rFonts w:ascii="Courier New" w:hAnsi="Courier New" w:cs="Courier New"/>
          <w:color w:val="000000"/>
        </w:rPr>
        <w:t>);</w:t>
      </w:r>
    </w:p>
    <w:p w14:paraId="6A7BB8B3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xlabel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A020F0"/>
        </w:rPr>
        <w:t>'Number of mutants, n'</w:t>
      </w:r>
      <w:r w:rsidRPr="00D229CD">
        <w:rPr>
          <w:rFonts w:ascii="Courier New" w:hAnsi="Courier New" w:cs="Courier New"/>
          <w:color w:val="000000"/>
        </w:rPr>
        <w:t>);</w:t>
      </w:r>
    </w:p>
    <w:p w14:paraId="27699128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</w:t>
      </w:r>
      <w:proofErr w:type="spellStart"/>
      <w:r w:rsidRPr="00D229CD">
        <w:rPr>
          <w:rFonts w:ascii="Courier New" w:hAnsi="Courier New" w:cs="Courier New"/>
          <w:color w:val="000000"/>
        </w:rPr>
        <w:t>ylabel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r w:rsidRPr="00D229CD">
        <w:rPr>
          <w:rFonts w:ascii="Courier New" w:hAnsi="Courier New" w:cs="Courier New"/>
          <w:color w:val="A020F0"/>
        </w:rPr>
        <w:t>'P(n)'</w:t>
      </w:r>
      <w:r w:rsidRPr="00D229CD">
        <w:rPr>
          <w:rFonts w:ascii="Courier New" w:hAnsi="Courier New" w:cs="Courier New"/>
          <w:color w:val="000000"/>
        </w:rPr>
        <w:t>);</w:t>
      </w:r>
    </w:p>
    <w:p w14:paraId="17F2751D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str = 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strcat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A020F0"/>
        </w:rPr>
        <w:t>'t= '</w:t>
      </w:r>
      <w:r w:rsidRPr="00D229CD">
        <w:rPr>
          <w:rFonts w:ascii="Courier New" w:hAnsi="Courier New" w:cs="Courier New"/>
          <w:color w:val="000000"/>
        </w:rPr>
        <w:t>, num2str(t));</w:t>
      </w:r>
    </w:p>
    <w:p w14:paraId="4B839B3F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title(str);</w:t>
      </w:r>
    </w:p>
    <w:p w14:paraId="12E7A531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  </w:t>
      </w:r>
      <w:proofErr w:type="spellStart"/>
      <w:r w:rsidRPr="00D229CD">
        <w:rPr>
          <w:rFonts w:ascii="Courier New" w:hAnsi="Courier New" w:cs="Courier New"/>
          <w:color w:val="000000"/>
        </w:rPr>
        <w:t>drawnow</w:t>
      </w:r>
      <w:proofErr w:type="spellEnd"/>
      <w:r w:rsidRPr="00D229CD">
        <w:rPr>
          <w:rFonts w:ascii="Courier New" w:hAnsi="Courier New" w:cs="Courier New"/>
          <w:color w:val="000000"/>
        </w:rPr>
        <w:t>;</w:t>
      </w:r>
    </w:p>
    <w:p w14:paraId="5BB91274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</w:t>
      </w:r>
      <w:r w:rsidRPr="00D229CD">
        <w:rPr>
          <w:rFonts w:ascii="Courier New" w:hAnsi="Courier New" w:cs="Courier New"/>
          <w:color w:val="0000FF"/>
        </w:rPr>
        <w:t>end</w:t>
      </w:r>
    </w:p>
    <w:p w14:paraId="6605DB2F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hold </w:t>
      </w:r>
      <w:r w:rsidRPr="00D229CD">
        <w:rPr>
          <w:rFonts w:ascii="Courier New" w:hAnsi="Courier New" w:cs="Courier New"/>
          <w:color w:val="A020F0"/>
        </w:rPr>
        <w:t>off</w:t>
      </w:r>
    </w:p>
    <w:p w14:paraId="09B67B43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xlabel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A020F0"/>
        </w:rPr>
        <w:t>'Generations, t'</w:t>
      </w:r>
      <w:r w:rsidRPr="00D229CD">
        <w:rPr>
          <w:rFonts w:ascii="Courier New" w:hAnsi="Courier New" w:cs="Courier New"/>
          <w:color w:val="000000"/>
        </w:rPr>
        <w:t>)</w:t>
      </w:r>
    </w:p>
    <w:p w14:paraId="38A35D02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D229CD">
        <w:rPr>
          <w:rFonts w:ascii="Courier New" w:hAnsi="Courier New" w:cs="Courier New"/>
          <w:color w:val="000000"/>
        </w:rPr>
        <w:t>ylabel</w:t>
      </w:r>
      <w:proofErr w:type="spellEnd"/>
      <w:r w:rsidRPr="00D229CD">
        <w:rPr>
          <w:rFonts w:ascii="Courier New" w:hAnsi="Courier New" w:cs="Courier New"/>
          <w:color w:val="000000"/>
        </w:rPr>
        <w:t>(</w:t>
      </w:r>
      <w:proofErr w:type="gramEnd"/>
      <w:r w:rsidRPr="00D229CD">
        <w:rPr>
          <w:rFonts w:ascii="Courier New" w:hAnsi="Courier New" w:cs="Courier New"/>
          <w:color w:val="A020F0"/>
        </w:rPr>
        <w:t>'Average number of mutants, n'</w:t>
      </w:r>
      <w:r w:rsidRPr="00D229CD">
        <w:rPr>
          <w:rFonts w:ascii="Courier New" w:hAnsi="Courier New" w:cs="Courier New"/>
          <w:color w:val="000000"/>
        </w:rPr>
        <w:t>)</w:t>
      </w:r>
    </w:p>
    <w:p w14:paraId="6E33DAE2" w14:textId="77777777" w:rsidR="00D229CD" w:rsidRPr="00D229CD" w:rsidRDefault="00D229CD" w:rsidP="00D229CD">
      <w:pPr>
        <w:ind w:firstLine="0"/>
        <w:rPr>
          <w:rFonts w:ascii="Courier New" w:hAnsi="Courier New" w:cs="Courier New"/>
        </w:rPr>
      </w:pPr>
      <w:r w:rsidRPr="00D229CD">
        <w:rPr>
          <w:rFonts w:ascii="Courier New" w:hAnsi="Courier New" w:cs="Courier New"/>
          <w:color w:val="000000"/>
        </w:rPr>
        <w:t xml:space="preserve">  plot([</w:t>
      </w:r>
      <w:proofErr w:type="gramStart"/>
      <w:r w:rsidRPr="00D229CD">
        <w:rPr>
          <w:rFonts w:ascii="Courier New" w:hAnsi="Courier New" w:cs="Courier New"/>
          <w:color w:val="000000"/>
        </w:rPr>
        <w:t>1:T</w:t>
      </w:r>
      <w:proofErr w:type="gramEnd"/>
      <w:r w:rsidRPr="00D229CD">
        <w:rPr>
          <w:rFonts w:ascii="Courier New" w:hAnsi="Courier New" w:cs="Courier New"/>
          <w:color w:val="000000"/>
        </w:rPr>
        <w:t>], average)</w:t>
      </w:r>
    </w:p>
    <w:p w14:paraId="57DA22A8" w14:textId="110CB41B" w:rsidR="00D229CD" w:rsidRDefault="00D229CD" w:rsidP="00406368">
      <w:pPr>
        <w:ind w:firstLine="0"/>
      </w:pPr>
    </w:p>
    <w:p w14:paraId="2F661736" w14:textId="0AF89E8F" w:rsidR="00D229CD" w:rsidRDefault="00D229CD" w:rsidP="00406368">
      <w:pPr>
        <w:ind w:firstLine="0"/>
      </w:pPr>
      <w:r>
        <w:t xml:space="preserve">Using </w:t>
      </w:r>
      <w:proofErr w:type="spellStart"/>
      <w:r>
        <w:t>markov.m</w:t>
      </w:r>
      <w:proofErr w:type="spellEnd"/>
    </w:p>
    <w:p w14:paraId="7EE78147" w14:textId="12577CE1" w:rsidR="00D229CD" w:rsidRDefault="00D229CD" w:rsidP="00406368">
      <w:pPr>
        <w:ind w:firstLine="0"/>
      </w:pPr>
    </w:p>
    <w:p w14:paraId="415E6F6C" w14:textId="263B9D8B" w:rsidR="00D229CD" w:rsidRDefault="00D229CD" w:rsidP="00406368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0F89ED2" wp14:editId="6ED3739C">
            <wp:extent cx="2395680" cy="18669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8614" cy="18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9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0472A" wp14:editId="397EB48B">
            <wp:extent cx="2361645" cy="1864360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565" cy="18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A2CE" w14:textId="1DCD935A" w:rsidR="002B45DE" w:rsidRDefault="002B45DE" w:rsidP="00406368">
      <w:pPr>
        <w:ind w:firstLine="0"/>
        <w:rPr>
          <w:noProof/>
        </w:rPr>
      </w:pPr>
    </w:p>
    <w:p w14:paraId="729AA75A" w14:textId="12433AB9" w:rsidR="002B45DE" w:rsidRDefault="002B45DE" w:rsidP="00406368">
      <w:pPr>
        <w:ind w:firstLine="0"/>
        <w:rPr>
          <w:noProof/>
        </w:rPr>
      </w:pPr>
      <w:r>
        <w:rPr>
          <w:noProof/>
        </w:rPr>
        <w:t>Using multisim.m</w:t>
      </w:r>
    </w:p>
    <w:p w14:paraId="38308C52" w14:textId="3983F9B6" w:rsidR="002B45DE" w:rsidRDefault="002B45DE" w:rsidP="00406368">
      <w:pPr>
        <w:ind w:firstLine="0"/>
        <w:rPr>
          <w:noProof/>
        </w:rPr>
      </w:pPr>
    </w:p>
    <w:p w14:paraId="170F7F61" w14:textId="767A09FF" w:rsidR="002B45DE" w:rsidRDefault="002B45DE" w:rsidP="00406368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0A0216D7" wp14:editId="6CFF5B05">
            <wp:extent cx="2420960" cy="1965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420" cy="19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5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D7F1ED" wp14:editId="2FEEC7F7">
            <wp:extent cx="2416765" cy="1954166"/>
            <wp:effectExtent l="0" t="0" r="317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012" cy="19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F7A" w14:textId="0B18BAC0" w:rsidR="002B45DE" w:rsidRDefault="002B45DE" w:rsidP="00406368">
      <w:pPr>
        <w:ind w:firstLine="0"/>
        <w:rPr>
          <w:noProof/>
        </w:rPr>
      </w:pPr>
    </w:p>
    <w:p w14:paraId="4EC10E39" w14:textId="56FDEED6" w:rsidR="002B45DE" w:rsidRDefault="002B45DE" w:rsidP="00406368">
      <w:pPr>
        <w:ind w:firstLine="0"/>
      </w:pPr>
      <w:r>
        <w:rPr>
          <w:noProof/>
        </w:rPr>
        <w:t>The predictions plots are smoother than the answer counterpart, although the predictions are quite close to the actual results.</w:t>
      </w:r>
      <w:r w:rsidR="004A4671">
        <w:rPr>
          <w:noProof/>
        </w:rPr>
        <w:t xml:space="preserve"> The markov is plotting the mean of the distributions that are based on the transition probabilities</w:t>
      </w:r>
      <w:r w:rsidR="00460925">
        <w:rPr>
          <w:noProof/>
        </w:rPr>
        <w:t xml:space="preserve"> (smooth)</w:t>
      </w:r>
      <w:r w:rsidR="004A4671">
        <w:rPr>
          <w:noProof/>
        </w:rPr>
        <w:t>.</w:t>
      </w:r>
      <w:r w:rsidR="00460925">
        <w:rPr>
          <w:noProof/>
        </w:rPr>
        <w:t xml:space="preserve"> Multisim uses instead a stochastic process, that’s why the output looks less smooth.</w:t>
      </w:r>
    </w:p>
    <w:p w14:paraId="1F2452CC" w14:textId="77777777" w:rsidR="00D229CD" w:rsidRPr="00406368" w:rsidRDefault="00D229CD" w:rsidP="00406368">
      <w:pPr>
        <w:ind w:firstLine="0"/>
      </w:pPr>
    </w:p>
    <w:p w14:paraId="10170B0B" w14:textId="33BB2414" w:rsidR="00FE7FBD" w:rsidRDefault="00406368" w:rsidP="00406368">
      <w:pPr>
        <w:pStyle w:val="ListParagraph"/>
        <w:numPr>
          <w:ilvl w:val="0"/>
          <w:numId w:val="11"/>
        </w:numPr>
      </w:pPr>
      <w:r w:rsidRPr="00406368">
        <w:t>Compute the steady state distribution for P=100, s=0.1, v=0.01, u=0.01</w:t>
      </w:r>
    </w:p>
    <w:p w14:paraId="2D63E6AA" w14:textId="630E98EA" w:rsidR="007D4444" w:rsidRDefault="007D4444" w:rsidP="007D4444">
      <w:pPr>
        <w:ind w:firstLine="0"/>
      </w:pPr>
    </w:p>
    <w:p w14:paraId="7DEA228F" w14:textId="377587C8" w:rsidR="000B0D56" w:rsidRPr="000B0D56" w:rsidRDefault="000B0D56" w:rsidP="000B0D56">
      <w:pPr>
        <w:shd w:val="clear" w:color="auto" w:fill="FFFFFF"/>
        <w:autoSpaceDE/>
        <w:autoSpaceDN/>
        <w:adjustRightInd/>
        <w:spacing w:after="240"/>
        <w:ind w:firstLine="0"/>
        <w:textAlignment w:val="baseline"/>
        <w:rPr>
          <w:rFonts w:eastAsia="Times New Roman" w:cs="Times New Roman"/>
          <w:color w:val="242729"/>
          <w:sz w:val="23"/>
          <w:szCs w:val="23"/>
          <w:lang w:eastAsia="en-GB"/>
        </w:rPr>
      </w:pPr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t xml:space="preserve">“One question we can ask is for the probabilities that the system will be found in each of the states at a given future time. In general, these probabilities will depend on which future time you are asking about. In many, but not all, Markov chains, however, the probability for a </w:t>
      </w:r>
      <w:proofErr w:type="gramStart"/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t>particular one</w:t>
      </w:r>
      <w:proofErr w:type="gramEnd"/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t xml:space="preserve"> of the states will approach a limiting value as time goes to infinity. In other words, in the far </w:t>
      </w:r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lastRenderedPageBreak/>
        <w:t>future, the probabilities won't be changing much from one transition to the next. These limiting values are called "stable probabilities".</w:t>
      </w:r>
    </w:p>
    <w:p w14:paraId="1A3CB4D3" w14:textId="77777777" w:rsidR="000B0D56" w:rsidRPr="000B0D56" w:rsidRDefault="000B0D56" w:rsidP="000B0D56">
      <w:pPr>
        <w:shd w:val="clear" w:color="auto" w:fill="FFFFFF"/>
        <w:autoSpaceDE/>
        <w:autoSpaceDN/>
        <w:adjustRightInd/>
        <w:spacing w:after="240"/>
        <w:ind w:firstLine="0"/>
        <w:textAlignment w:val="baseline"/>
        <w:rPr>
          <w:rFonts w:eastAsia="Times New Roman" w:cs="Times New Roman"/>
          <w:color w:val="242729"/>
          <w:sz w:val="23"/>
          <w:szCs w:val="23"/>
          <w:lang w:eastAsia="en-GB"/>
        </w:rPr>
      </w:pPr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t>If start off the system so that each state has probability equal to its stable probability, then these probabilities will persist for all time. The system will therefore be in a "steady state".</w:t>
      </w:r>
    </w:p>
    <w:p w14:paraId="25F1B348" w14:textId="6C21DF1C" w:rsidR="000B0D56" w:rsidRPr="000B0D56" w:rsidRDefault="000B0D56" w:rsidP="000B0D56">
      <w:pPr>
        <w:shd w:val="clear" w:color="auto" w:fill="FFFFFF"/>
        <w:autoSpaceDE/>
        <w:autoSpaceDN/>
        <w:adjustRightInd/>
        <w:ind w:firstLine="0"/>
        <w:textAlignment w:val="baseline"/>
        <w:rPr>
          <w:rFonts w:eastAsia="Times New Roman" w:cs="Times New Roman"/>
          <w:color w:val="242729"/>
          <w:sz w:val="23"/>
          <w:szCs w:val="23"/>
          <w:lang w:eastAsia="en-GB"/>
        </w:rPr>
      </w:pPr>
      <w:r w:rsidRPr="000B0D56">
        <w:rPr>
          <w:rFonts w:eastAsia="Times New Roman" w:cs="Times New Roman"/>
          <w:color w:val="242729"/>
          <w:sz w:val="23"/>
          <w:szCs w:val="23"/>
          <w:lang w:eastAsia="en-GB"/>
        </w:rPr>
        <w:t>Some Markov chains do not have stable probabilities. For example, if the transition probabilities are given by the matrix</w:t>
      </w:r>
    </w:p>
    <w:p w14:paraId="0CDF19ED" w14:textId="77777777" w:rsidR="000B0D56" w:rsidRPr="000B0D56" w:rsidRDefault="000B0D56" w:rsidP="000B0D56">
      <w:pPr>
        <w:autoSpaceDE/>
        <w:autoSpaceDN/>
        <w:adjustRightInd/>
        <w:ind w:firstLine="0"/>
        <w:jc w:val="center"/>
        <w:textAlignment w:val="baseline"/>
        <w:rPr>
          <w:rFonts w:eastAsia="Times New Roman" w:cs="Times New Roman"/>
          <w:color w:val="242729"/>
          <w:sz w:val="23"/>
          <w:szCs w:val="23"/>
          <w:lang w:eastAsia="en-GB"/>
        </w:rPr>
      </w:pPr>
    </w:p>
    <w:p w14:paraId="4477A693" w14:textId="1C1C8320" w:rsidR="000B0D56" w:rsidRPr="000B0D56" w:rsidRDefault="00C420BB" w:rsidP="000B0D56">
      <w:pPr>
        <w:autoSpaceDE/>
        <w:autoSpaceDN/>
        <w:adjustRightInd/>
        <w:ind w:firstLine="0"/>
        <w:jc w:val="center"/>
        <w:textAlignment w:val="baseline"/>
        <w:rPr>
          <w:rFonts w:eastAsia="Times New Roman" w:cs="Times New Roman"/>
          <w:sz w:val="23"/>
          <w:szCs w:val="23"/>
          <w:bdr w:val="none" w:sz="0" w:space="0" w:color="auto" w:frame="1"/>
          <w:lang w:eastAsia="en-GB"/>
        </w:rPr>
      </w:pPr>
      <m:oMathPara>
        <m:oMath>
          <m:d>
            <m:dPr>
              <m:begChr m:val="["/>
              <m:endChr m:val="]"/>
              <m:ctrlPr>
                <w:rPr>
                  <w:rFonts w:ascii="Latin Modern Math" w:eastAsia="Times New Roman" w:hAnsi="Latin Modern Math" w:cs="Times New Roman"/>
                  <w:i/>
                  <w:sz w:val="25"/>
                  <w:szCs w:val="25"/>
                  <w:bdr w:val="none" w:sz="0" w:space="0" w:color="auto" w:frame="1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Latin Modern Math" w:eastAsia="Times New Roman" w:hAnsi="Latin Modern Math" w:cs="Times New Roman"/>
                      <w:i/>
                      <w:sz w:val="25"/>
                      <w:szCs w:val="25"/>
                      <w:bdr w:val="none" w:sz="0" w:space="0" w:color="auto" w:frame="1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Latin Modern Math" w:eastAsia="Times New Roman" w:hAnsi="Latin Modern Math" w:cs="Times New Roman"/>
                        <w:sz w:val="25"/>
                        <w:szCs w:val="25"/>
                        <w:bdr w:val="none" w:sz="0" w:space="0" w:color="auto" w:frame="1"/>
                        <w:lang w:eastAsia="en-GB"/>
                      </w:rPr>
                      <m:t>0</m:t>
                    </m:r>
                  </m:e>
                  <m:e>
                    <m:r>
                      <w:rPr>
                        <w:rFonts w:ascii="Latin Modern Math" w:eastAsia="Times New Roman" w:hAnsi="Latin Modern Math" w:cs="Times New Roman"/>
                        <w:sz w:val="25"/>
                        <w:szCs w:val="25"/>
                        <w:bdr w:val="none" w:sz="0" w:space="0" w:color="auto" w:frame="1"/>
                        <w:lang w:eastAsia="en-GB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Latin Modern Math" w:eastAsia="Times New Roman" w:hAnsi="Latin Modern Math" w:cs="Times New Roman"/>
                        <w:sz w:val="25"/>
                        <w:szCs w:val="25"/>
                        <w:bdr w:val="none" w:sz="0" w:space="0" w:color="auto" w:frame="1"/>
                        <w:lang w:eastAsia="en-GB"/>
                      </w:rPr>
                      <m:t>1</m:t>
                    </m:r>
                  </m:e>
                  <m:e>
                    <m:r>
                      <w:rPr>
                        <w:rFonts w:ascii="Latin Modern Math" w:eastAsia="Times New Roman" w:hAnsi="Latin Modern Math" w:cs="Times New Roman"/>
                        <w:sz w:val="25"/>
                        <w:szCs w:val="25"/>
                        <w:bdr w:val="none" w:sz="0" w:space="0" w:color="auto" w:frame="1"/>
                        <w:lang w:eastAsia="en-GB"/>
                      </w:rPr>
                      <m:t>0</m:t>
                    </m:r>
                  </m:e>
                </m:mr>
              </m:m>
            </m:e>
          </m:d>
        </m:oMath>
      </m:oMathPara>
    </w:p>
    <w:p w14:paraId="4BB14E9E" w14:textId="77777777" w:rsidR="000B0D56" w:rsidRPr="000B0D56" w:rsidRDefault="000B0D56" w:rsidP="000B0D56">
      <w:pPr>
        <w:autoSpaceDE/>
        <w:autoSpaceDN/>
        <w:adjustRightInd/>
        <w:ind w:firstLine="0"/>
        <w:jc w:val="center"/>
        <w:textAlignment w:val="baseline"/>
        <w:rPr>
          <w:rFonts w:eastAsia="Times New Roman" w:cs="Times New Roman"/>
          <w:sz w:val="23"/>
          <w:szCs w:val="23"/>
          <w:lang w:eastAsia="en-GB"/>
        </w:rPr>
      </w:pPr>
    </w:p>
    <w:p w14:paraId="273C903B" w14:textId="6DD2038A" w:rsidR="000B0D56" w:rsidRDefault="000B0D56" w:rsidP="000B0D56">
      <w:pPr>
        <w:autoSpaceDE/>
        <w:autoSpaceDN/>
        <w:adjustRightInd/>
        <w:ind w:firstLine="0"/>
        <w:rPr>
          <w:rFonts w:eastAsia="Times New Roman" w:cs="Times New Roman"/>
          <w:lang w:eastAsia="en-GB"/>
        </w:rPr>
      </w:pPr>
      <w:r w:rsidRPr="000B0D56">
        <w:rPr>
          <w:rFonts w:eastAsia="Times New Roman" w:cs="Times New Roman"/>
          <w:lang w:eastAsia="en-GB"/>
        </w:rPr>
        <w:t>and if the system is started off in State 1, then the probability of finding the system in State 1 will oscillate between 0 and 1 forever.</w:t>
      </w:r>
    </w:p>
    <w:p w14:paraId="2CDEAAF6" w14:textId="77777777" w:rsidR="000B0D56" w:rsidRPr="000B0D56" w:rsidRDefault="000B0D56" w:rsidP="000B0D56">
      <w:pPr>
        <w:autoSpaceDE/>
        <w:autoSpaceDN/>
        <w:adjustRightInd/>
        <w:ind w:firstLine="0"/>
        <w:rPr>
          <w:rFonts w:eastAsia="Times New Roman" w:cs="Times New Roman"/>
          <w:lang w:eastAsia="en-GB"/>
        </w:rPr>
      </w:pPr>
    </w:p>
    <w:p w14:paraId="23583221" w14:textId="15DA39B2" w:rsidR="007D4444" w:rsidRPr="000B0D56" w:rsidRDefault="007D4444" w:rsidP="007D4444">
      <w:pPr>
        <w:ind w:firstLine="0"/>
        <w:rPr>
          <w:color w:val="242729"/>
          <w:sz w:val="23"/>
          <w:szCs w:val="23"/>
          <w:shd w:val="clear" w:color="auto" w:fill="FFFFFF"/>
        </w:rPr>
      </w:pPr>
      <w:r w:rsidRPr="000B0D56">
        <w:rPr>
          <w:color w:val="242729"/>
          <w:sz w:val="23"/>
          <w:szCs w:val="23"/>
          <w:shd w:val="clear" w:color="auto" w:fill="FFFFFF"/>
        </w:rPr>
        <w:t>A steady state is an eigenvector for a stochastic matrix. That is, if I take a probability vector and multiply it by my probability transition step matrix and get out the same exact probability vector, it was a steady state. In other words, nothing changed after the step. </w:t>
      </w:r>
    </w:p>
    <w:p w14:paraId="6FE43189" w14:textId="204D46BD" w:rsidR="007D4444" w:rsidRPr="000B0D56" w:rsidRDefault="007D4444" w:rsidP="007D4444">
      <w:pPr>
        <w:ind w:firstLine="0"/>
        <w:rPr>
          <w:color w:val="242729"/>
          <w:sz w:val="23"/>
          <w:szCs w:val="23"/>
          <w:shd w:val="clear" w:color="auto" w:fill="FFFFFF"/>
        </w:rPr>
      </w:pPr>
    </w:p>
    <w:p w14:paraId="6B725168" w14:textId="2E2BD81D" w:rsidR="000B0D56" w:rsidRPr="000B0D56" w:rsidRDefault="007D4444" w:rsidP="007D4444">
      <w:pPr>
        <w:ind w:firstLine="0"/>
        <w:rPr>
          <w:color w:val="242729"/>
          <w:sz w:val="23"/>
          <w:szCs w:val="23"/>
          <w:shd w:val="clear" w:color="auto" w:fill="FFFFFF"/>
        </w:rPr>
      </w:pPr>
      <w:r w:rsidRPr="000B0D56">
        <w:rPr>
          <w:color w:val="242729"/>
          <w:sz w:val="23"/>
          <w:szCs w:val="23"/>
          <w:shd w:val="clear" w:color="auto" w:fill="FFFFFF"/>
        </w:rPr>
        <w:t>limiting distributions</w:t>
      </w:r>
      <w:r w:rsidR="000B0D56" w:rsidRPr="000B0D56">
        <w:rPr>
          <w:color w:val="242729"/>
          <w:sz w:val="23"/>
          <w:szCs w:val="23"/>
          <w:shd w:val="clear" w:color="auto" w:fill="FFFFFF"/>
        </w:rPr>
        <w:t xml:space="preserve"> </w:t>
      </w:r>
      <w:r w:rsidR="000B0D56" w:rsidRPr="000B0D56">
        <w:rPr>
          <w:rFonts w:ascii="Courier New" w:hAnsi="Courier New" w:cs="Courier New"/>
          <w:color w:val="242729"/>
          <w:sz w:val="23"/>
          <w:szCs w:val="23"/>
          <w:shd w:val="clear" w:color="auto" w:fill="FFFFFF"/>
        </w:rPr>
        <w:t>≈</w:t>
      </w:r>
      <w:r w:rsidR="000B0D56" w:rsidRPr="000B0D56">
        <w:rPr>
          <w:color w:val="242729"/>
          <w:sz w:val="23"/>
          <w:szCs w:val="23"/>
          <w:shd w:val="clear" w:color="auto" w:fill="FFFFFF"/>
        </w:rPr>
        <w:t xml:space="preserve"> S</w:t>
      </w:r>
      <w:r w:rsidRPr="000B0D56">
        <w:rPr>
          <w:color w:val="242729"/>
          <w:sz w:val="23"/>
          <w:szCs w:val="23"/>
          <w:shd w:val="clear" w:color="auto" w:fill="FFFFFF"/>
        </w:rPr>
        <w:t xml:space="preserve">teady state distributions for </w:t>
      </w:r>
      <w:proofErr w:type="spellStart"/>
      <w:r w:rsidRPr="000B0D56">
        <w:rPr>
          <w:color w:val="242729"/>
          <w:sz w:val="23"/>
          <w:szCs w:val="23"/>
          <w:shd w:val="clear" w:color="auto" w:fill="FFFFFF"/>
        </w:rPr>
        <w:t>markov</w:t>
      </w:r>
      <w:proofErr w:type="spellEnd"/>
      <w:r w:rsidRPr="000B0D56">
        <w:rPr>
          <w:color w:val="242729"/>
          <w:sz w:val="23"/>
          <w:szCs w:val="23"/>
          <w:shd w:val="clear" w:color="auto" w:fill="FFFFFF"/>
        </w:rPr>
        <w:t xml:space="preserve"> chains</w:t>
      </w:r>
    </w:p>
    <w:p w14:paraId="63F3B2B5" w14:textId="77777777" w:rsidR="000B0D56" w:rsidRPr="000B0D56" w:rsidRDefault="000B0D56" w:rsidP="007D4444">
      <w:pPr>
        <w:ind w:firstLine="0"/>
        <w:rPr>
          <w:color w:val="242729"/>
          <w:sz w:val="23"/>
          <w:szCs w:val="23"/>
          <w:shd w:val="clear" w:color="auto" w:fill="FFFFFF"/>
        </w:rPr>
      </w:pPr>
    </w:p>
    <w:p w14:paraId="4F9F7EC6" w14:textId="3D0CE11D" w:rsidR="007D4444" w:rsidRPr="000B0D56" w:rsidRDefault="007D4444" w:rsidP="007D4444">
      <w:pPr>
        <w:ind w:firstLine="0"/>
      </w:pPr>
      <w:r w:rsidRPr="000B0D56">
        <w:rPr>
          <w:color w:val="242729"/>
          <w:sz w:val="23"/>
          <w:szCs w:val="23"/>
          <w:shd w:val="clear" w:color="auto" w:fill="FFFFFF"/>
        </w:rPr>
        <w:t xml:space="preserve">The idea of a steady state distribution is that we have reached (or converging to) a point in the process where the distributions will no longer change. The distributions for this step are equal to distributions for steps from </w:t>
      </w:r>
      <w:proofErr w:type="spellStart"/>
      <w:r w:rsidRPr="000B0D56">
        <w:rPr>
          <w:color w:val="242729"/>
          <w:sz w:val="23"/>
          <w:szCs w:val="23"/>
          <w:shd w:val="clear" w:color="auto" w:fill="FFFFFF"/>
        </w:rPr>
        <w:t>hereon</w:t>
      </w:r>
      <w:proofErr w:type="spellEnd"/>
      <w:r w:rsidRPr="000B0D56">
        <w:rPr>
          <w:color w:val="242729"/>
          <w:sz w:val="23"/>
          <w:szCs w:val="23"/>
          <w:shd w:val="clear" w:color="auto" w:fill="FFFFFF"/>
        </w:rPr>
        <w:t xml:space="preserve"> forward. </w:t>
      </w:r>
      <w:proofErr w:type="gramStart"/>
      <w:r w:rsidRPr="000B0D56">
        <w:rPr>
          <w:color w:val="242729"/>
          <w:sz w:val="23"/>
          <w:szCs w:val="23"/>
          <w:shd w:val="clear" w:color="auto" w:fill="FFFFFF"/>
        </w:rPr>
        <w:t>So</w:t>
      </w:r>
      <w:proofErr w:type="gramEnd"/>
      <w:r w:rsidRPr="000B0D56">
        <w:rPr>
          <w:color w:val="242729"/>
          <w:sz w:val="23"/>
          <w:szCs w:val="23"/>
          <w:shd w:val="clear" w:color="auto" w:fill="FFFFFF"/>
        </w:rPr>
        <w:t xml:space="preserve"> if we have reached the limiting distribution and you are at a state </w:t>
      </w:r>
      <w:r w:rsidRPr="000B0D56">
        <w:rPr>
          <w:rStyle w:val="mi"/>
          <w:color w:val="242729"/>
          <w:sz w:val="25"/>
          <w:szCs w:val="25"/>
          <w:bdr w:val="none" w:sz="0" w:space="0" w:color="auto" w:frame="1"/>
          <w:shd w:val="clear" w:color="auto" w:fill="FFFFFF"/>
        </w:rPr>
        <w:t>i</w:t>
      </w:r>
      <w:r w:rsidRPr="000B0D56">
        <w:rPr>
          <w:rStyle w:val="mjxassistivemathml"/>
          <w:color w:val="242729"/>
          <w:sz w:val="23"/>
          <w:szCs w:val="23"/>
          <w:bdr w:val="none" w:sz="0" w:space="0" w:color="auto" w:frame="1"/>
          <w:shd w:val="clear" w:color="auto" w:fill="FFFFFF"/>
        </w:rPr>
        <w:t>i</w:t>
      </w:r>
      <w:r w:rsidRPr="000B0D56">
        <w:rPr>
          <w:color w:val="242729"/>
          <w:sz w:val="23"/>
          <w:szCs w:val="23"/>
          <w:shd w:val="clear" w:color="auto" w:fill="FFFFFF"/>
        </w:rPr>
        <w:t>, the probability you will "step" to an accessible state </w:t>
      </w:r>
      <w:proofErr w:type="spellStart"/>
      <w:r w:rsidRPr="000B0D56">
        <w:rPr>
          <w:rStyle w:val="mi"/>
          <w:color w:val="242729"/>
          <w:sz w:val="25"/>
          <w:szCs w:val="25"/>
          <w:bdr w:val="none" w:sz="0" w:space="0" w:color="auto" w:frame="1"/>
          <w:shd w:val="clear" w:color="auto" w:fill="FFFFFF"/>
        </w:rPr>
        <w:t>j</w:t>
      </w:r>
      <w:r w:rsidRPr="000B0D56">
        <w:rPr>
          <w:rStyle w:val="mjxassistivemathml"/>
          <w:color w:val="242729"/>
          <w:sz w:val="23"/>
          <w:szCs w:val="23"/>
          <w:bdr w:val="none" w:sz="0" w:space="0" w:color="auto" w:frame="1"/>
          <w:shd w:val="clear" w:color="auto" w:fill="FFFFFF"/>
        </w:rPr>
        <w:t>j</w:t>
      </w:r>
      <w:proofErr w:type="spellEnd"/>
      <w:r w:rsidRPr="000B0D56">
        <w:rPr>
          <w:color w:val="242729"/>
          <w:sz w:val="23"/>
          <w:szCs w:val="23"/>
          <w:shd w:val="clear" w:color="auto" w:fill="FFFFFF"/>
        </w:rPr>
        <w:t> will be the same now and any time in the future. Steady states distributions are unique if they exist.</w:t>
      </w:r>
      <w:r w:rsidR="000B0D56" w:rsidRPr="000B0D56">
        <w:rPr>
          <w:color w:val="242729"/>
          <w:sz w:val="23"/>
          <w:szCs w:val="23"/>
          <w:shd w:val="clear" w:color="auto" w:fill="FFFFFF"/>
        </w:rPr>
        <w:t xml:space="preserve"> “ - </w:t>
      </w:r>
      <w:proofErr w:type="spellStart"/>
      <w:r w:rsidR="000B0D56" w:rsidRPr="000B0D56">
        <w:rPr>
          <w:color w:val="242729"/>
          <w:sz w:val="23"/>
          <w:szCs w:val="23"/>
          <w:shd w:val="clear" w:color="auto" w:fill="FFFFFF"/>
        </w:rPr>
        <w:t>StackExchange</w:t>
      </w:r>
      <w:proofErr w:type="spellEnd"/>
      <w:r w:rsidR="000B0D56" w:rsidRPr="000B0D56">
        <w:rPr>
          <w:color w:val="242729"/>
          <w:sz w:val="23"/>
          <w:szCs w:val="23"/>
          <w:shd w:val="clear" w:color="auto" w:fill="FFFFFF"/>
        </w:rPr>
        <w:t xml:space="preserve"> ( </w:t>
      </w:r>
      <w:hyperlink r:id="rId27" w:history="1">
        <w:r w:rsidR="000B0D56" w:rsidRPr="000B0D56">
          <w:rPr>
            <w:rStyle w:val="Hyperlink"/>
            <w:sz w:val="23"/>
            <w:szCs w:val="23"/>
            <w:shd w:val="clear" w:color="auto" w:fill="FFFFFF"/>
          </w:rPr>
          <w:t>https://math.stackexchange.com/questions/133214/what-does-the-steady-state-represent-to-a-markov-chain</w:t>
        </w:r>
      </w:hyperlink>
      <w:r w:rsidR="000B0D56" w:rsidRPr="000B0D56">
        <w:rPr>
          <w:color w:val="242729"/>
          <w:sz w:val="23"/>
          <w:szCs w:val="23"/>
          <w:shd w:val="clear" w:color="auto" w:fill="FFFFFF"/>
        </w:rPr>
        <w:t xml:space="preserve"> )</w:t>
      </w:r>
    </w:p>
    <w:p w14:paraId="192AB59B" w14:textId="77777777" w:rsidR="007D4444" w:rsidRDefault="007D4444" w:rsidP="007D4444"/>
    <w:p w14:paraId="55938D61" w14:textId="35DC9916" w:rsidR="00881CEE" w:rsidRDefault="00F55873" w:rsidP="00F55873">
      <w:pPr>
        <w:ind w:firstLine="0"/>
      </w:pPr>
      <w:r>
        <w:t>The steady state distribution is given by the eigenvector with eigenvalue 1</w:t>
      </w:r>
    </w:p>
    <w:p w14:paraId="6AE9BF53" w14:textId="245DC74B" w:rsidR="00F55873" w:rsidRDefault="00F55873" w:rsidP="00F55873">
      <w:pPr>
        <w:ind w:firstLine="0"/>
      </w:pPr>
    </w:p>
    <w:p w14:paraId="373B0F0D" w14:textId="70796503" w:rsidR="00F55873" w:rsidRDefault="00F55873" w:rsidP="00F55873">
      <w:pPr>
        <w:ind w:firstLine="0"/>
      </w:pPr>
      <w:r>
        <w:t xml:space="preserve">W = </w:t>
      </w:r>
      <w:proofErr w:type="spellStart"/>
      <w:r>
        <w:t>transition_</w:t>
      </w:r>
      <w:proofErr w:type="gramStart"/>
      <w:r>
        <w:t>matrix</w:t>
      </w:r>
      <w:proofErr w:type="spellEnd"/>
      <w:r>
        <w:t>(</w:t>
      </w:r>
      <w:proofErr w:type="gramEnd"/>
      <w:r>
        <w:t>100, 0.1, 0.01, 0.01);</w:t>
      </w:r>
    </w:p>
    <w:p w14:paraId="6FBD4913" w14:textId="4846A02D" w:rsidR="00F55873" w:rsidRDefault="00F55873" w:rsidP="00F55873">
      <w:pPr>
        <w:ind w:firstLine="0"/>
      </w:pPr>
      <w:r>
        <w:t>[</w:t>
      </w:r>
      <w:proofErr w:type="gramStart"/>
      <w:r>
        <w:t>V,L</w:t>
      </w:r>
      <w:proofErr w:type="gramEnd"/>
      <w:r>
        <w:t>]=</w:t>
      </w:r>
      <w:proofErr w:type="spellStart"/>
      <w:r>
        <w:t>eig</w:t>
      </w:r>
      <w:proofErr w:type="spellEnd"/>
      <w:r>
        <w:t>(W);</w:t>
      </w:r>
    </w:p>
    <w:p w14:paraId="3CB350B4" w14:textId="54EE386C" w:rsidR="00F55873" w:rsidRDefault="00F55873" w:rsidP="00F55873">
      <w:pPr>
        <w:ind w:firstLine="0"/>
      </w:pPr>
      <w:proofErr w:type="gramStart"/>
      <w:r>
        <w:t>plot(</w:t>
      </w:r>
      <w:proofErr w:type="gramEnd"/>
      <w:r>
        <w:t>0:100,V(:,1)/sum(V(:,1)));</w:t>
      </w:r>
    </w:p>
    <w:p w14:paraId="7EF534E9" w14:textId="51F76292" w:rsidR="00406368" w:rsidRDefault="00406368" w:rsidP="00BD11F6">
      <w:pPr>
        <w:ind w:firstLine="0"/>
      </w:pPr>
    </w:p>
    <w:p w14:paraId="1A8D64FE" w14:textId="51B44548" w:rsidR="00F55873" w:rsidRDefault="00F55873" w:rsidP="00F558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8A18C1" wp14:editId="58ECBF56">
            <wp:extent cx="2792730" cy="2222265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109" cy="22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633" w14:textId="2DA46A3E" w:rsidR="003F6F9B" w:rsidRDefault="003F6F9B" w:rsidP="00F55873">
      <w:pPr>
        <w:ind w:firstLine="0"/>
        <w:jc w:val="center"/>
      </w:pPr>
    </w:p>
    <w:p w14:paraId="178C8A58" w14:textId="647481F3" w:rsidR="003F6F9B" w:rsidRDefault="003F6F9B" w:rsidP="007137D1">
      <w:pPr>
        <w:ind w:firstLine="0"/>
      </w:pPr>
      <w:r>
        <w:t xml:space="preserve">The output is the same as if running the </w:t>
      </w:r>
      <w:proofErr w:type="spellStart"/>
      <w:r>
        <w:t>markov</w:t>
      </w:r>
      <w:proofErr w:type="spellEnd"/>
      <w:r>
        <w:t>. This gaussian plot represents the mutant population distribution. On average, there will be around 95 mutants.</w:t>
      </w:r>
      <w:r w:rsidR="00897C56">
        <w:t xml:space="preserve"> </w:t>
      </w:r>
      <w:r w:rsidR="007137D1">
        <w:t>This is the output, at the steady state point, if we move to the next future iteration, the output will not change much.</w:t>
      </w:r>
    </w:p>
    <w:p w14:paraId="5EB9267C" w14:textId="35199CD8" w:rsidR="00D40246" w:rsidRDefault="000F04D0" w:rsidP="00D40246">
      <w:pPr>
        <w:pStyle w:val="Heading2"/>
        <w:rPr>
          <w:lang w:val="en-US"/>
        </w:rPr>
      </w:pPr>
      <w:r w:rsidRPr="000F04D0">
        <w:rPr>
          <w:lang w:val="en-US"/>
        </w:rPr>
        <w:t>Diffusion Analysis</w:t>
      </w:r>
    </w:p>
    <w:p w14:paraId="5442F5BC" w14:textId="73705C89" w:rsidR="004D7B9F" w:rsidRDefault="004D7B9F" w:rsidP="004D7B9F">
      <w:pPr>
        <w:ind w:firstLine="0"/>
        <w:rPr>
          <w:lang w:val="en-US"/>
        </w:rPr>
      </w:pPr>
    </w:p>
    <w:p w14:paraId="389AE24A" w14:textId="70516E92" w:rsidR="004D7B9F" w:rsidRDefault="004D7B9F" w:rsidP="004D7B9F">
      <w:pPr>
        <w:ind w:firstLine="0"/>
        <w:rPr>
          <w:lang w:val="en-US"/>
        </w:rPr>
      </w:pPr>
      <w:r w:rsidRPr="004D7B9F">
        <w:rPr>
          <w:lang w:val="en-US"/>
        </w:rPr>
        <w:t xml:space="preserve">The following </w:t>
      </w:r>
      <w:proofErr w:type="spellStart"/>
      <w:r w:rsidRPr="004D7B9F">
        <w:rPr>
          <w:lang w:val="en-US"/>
        </w:rPr>
        <w:t>matlab</w:t>
      </w:r>
      <w:proofErr w:type="spellEnd"/>
      <w:r w:rsidRPr="004D7B9F">
        <w:rPr>
          <w:lang w:val="en-US"/>
        </w:rPr>
        <w:t xml:space="preserve"> program computes the steady state distribution using the diffusion analysis and the approximation to the diffusion analysis. It also compares it with the Markov chain analysis.</w:t>
      </w:r>
    </w:p>
    <w:p w14:paraId="7F0BBE96" w14:textId="009B81E6" w:rsidR="004D7B9F" w:rsidRDefault="004D7B9F" w:rsidP="004D7B9F">
      <w:pPr>
        <w:ind w:firstLine="0"/>
        <w:rPr>
          <w:lang w:val="en-US"/>
        </w:rPr>
      </w:pPr>
    </w:p>
    <w:p w14:paraId="68D2FC57" w14:textId="143DFDBF" w:rsidR="004D7B9F" w:rsidRDefault="00003E72" w:rsidP="004D7B9F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s</w:t>
      </w:r>
      <w:r w:rsidR="004D7B9F">
        <w:rPr>
          <w:lang w:val="en-US"/>
        </w:rPr>
        <w:t>tadystate.m</w:t>
      </w:r>
      <w:proofErr w:type="spellEnd"/>
    </w:p>
    <w:p w14:paraId="6EA2B77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FF"/>
        </w:rPr>
        <w:t>function</w:t>
      </w:r>
      <w:r w:rsidRPr="004D7B9F">
        <w:rPr>
          <w:rFonts w:ascii="Courier New" w:hAnsi="Courier New" w:cs="Courier New"/>
          <w:color w:val="000000"/>
        </w:rPr>
        <w:t xml:space="preserve"> </w:t>
      </w:r>
      <w:proofErr w:type="spellStart"/>
      <w:r w:rsidRPr="004D7B9F">
        <w:rPr>
          <w:rFonts w:ascii="Courier New" w:hAnsi="Courier New" w:cs="Courier New"/>
          <w:color w:val="000000"/>
        </w:rPr>
        <w:t>steady_state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P,s</w:t>
      </w:r>
      <w:proofErr w:type="gramEnd"/>
      <w:r w:rsidRPr="004D7B9F">
        <w:rPr>
          <w:rFonts w:ascii="Courier New" w:hAnsi="Courier New" w:cs="Courier New"/>
          <w:color w:val="000000"/>
        </w:rPr>
        <w:t>,u,v</w:t>
      </w:r>
      <w:proofErr w:type="spellEnd"/>
      <w:r w:rsidRPr="004D7B9F">
        <w:rPr>
          <w:rFonts w:ascii="Courier New" w:hAnsi="Courier New" w:cs="Courier New"/>
          <w:color w:val="000000"/>
        </w:rPr>
        <w:t>)</w:t>
      </w:r>
    </w:p>
    <w:p w14:paraId="73648D1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sg;</w:t>
      </w:r>
    </w:p>
    <w:p w14:paraId="7385B52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vg;</w:t>
      </w:r>
    </w:p>
    <w:p w14:paraId="6B834E24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ug;</w:t>
      </w:r>
    </w:p>
    <w:p w14:paraId="2759A51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</w:t>
      </w:r>
      <w:proofErr w:type="spellStart"/>
      <w:r w:rsidRPr="004D7B9F">
        <w:rPr>
          <w:rFonts w:ascii="Courier New" w:hAnsi="Courier New" w:cs="Courier New"/>
          <w:color w:val="000000"/>
        </w:rPr>
        <w:t>Pg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351FB12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r w:rsidRPr="004D7B9F">
        <w:rPr>
          <w:rFonts w:ascii="Courier New" w:hAnsi="Courier New" w:cs="Courier New"/>
          <w:color w:val="000000"/>
        </w:rPr>
        <w:t>Pg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P;</w:t>
      </w:r>
    </w:p>
    <w:p w14:paraId="1BDD30A4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vg = v;</w:t>
      </w:r>
    </w:p>
    <w:p w14:paraId="0F9FD1E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ug = u;</w:t>
      </w:r>
    </w:p>
    <w:p w14:paraId="01437777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sg = s;</w:t>
      </w:r>
    </w:p>
    <w:p w14:paraId="144AB1B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x = 0:1/P:1;</w:t>
      </w:r>
    </w:p>
    <w:p w14:paraId="1090E77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y = zeros(size([0:1/P:1]));</w:t>
      </w:r>
    </w:p>
    <w:p w14:paraId="220C9CB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i=2;</w:t>
      </w:r>
    </w:p>
    <w:p w14:paraId="58E5819E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</w:p>
    <w:p w14:paraId="77AA7E1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228B22"/>
        </w:rPr>
        <w:t>% Using Gauss-Legendre to perform integration</w:t>
      </w:r>
    </w:p>
    <w:p w14:paraId="62B56D30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</w:t>
      </w:r>
      <w:proofErr w:type="gramStart"/>
      <w:r w:rsidRPr="004D7B9F">
        <w:rPr>
          <w:rFonts w:ascii="Courier New" w:hAnsi="Courier New" w:cs="Courier New"/>
          <w:color w:val="000000"/>
        </w:rPr>
        <w:t>zeros(</w:t>
      </w:r>
      <w:proofErr w:type="gramEnd"/>
      <w:r w:rsidRPr="004D7B9F">
        <w:rPr>
          <w:rFonts w:ascii="Courier New" w:hAnsi="Courier New" w:cs="Courier New"/>
          <w:color w:val="000000"/>
        </w:rPr>
        <w:t>1,8);</w:t>
      </w:r>
    </w:p>
    <w:p w14:paraId="652AA31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1) = 0.0198550718;</w:t>
      </w:r>
    </w:p>
    <w:p w14:paraId="2FBF0B89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lastRenderedPageBreak/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2) = 0.1016667613;</w:t>
      </w:r>
    </w:p>
    <w:p w14:paraId="4F2A555E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3) = 0.2372337950;</w:t>
      </w:r>
    </w:p>
    <w:p w14:paraId="2619E5B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4) = 0.4082826788;</w:t>
      </w:r>
    </w:p>
    <w:p w14:paraId="4A8F87C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5) = 0.5917173212;</w:t>
      </w:r>
    </w:p>
    <w:p w14:paraId="7F58003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6) = 0.7627662050;</w:t>
      </w:r>
    </w:p>
    <w:p w14:paraId="6E0DC0B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7) = 0.8983332387;</w:t>
      </w:r>
    </w:p>
    <w:p w14:paraId="20A6C18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xtab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gramEnd"/>
      <w:r w:rsidRPr="004D7B9F">
        <w:rPr>
          <w:rFonts w:ascii="Courier New" w:hAnsi="Courier New" w:cs="Courier New"/>
          <w:color w:val="000000"/>
        </w:rPr>
        <w:t>8) = 0.9801449282;</w:t>
      </w:r>
    </w:p>
    <w:p w14:paraId="385B804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weight = </w:t>
      </w:r>
      <w:proofErr w:type="gramStart"/>
      <w:r w:rsidRPr="004D7B9F">
        <w:rPr>
          <w:rFonts w:ascii="Courier New" w:hAnsi="Courier New" w:cs="Courier New"/>
          <w:color w:val="000000"/>
        </w:rPr>
        <w:t>zeros(</w:t>
      </w:r>
      <w:proofErr w:type="gramEnd"/>
      <w:r w:rsidRPr="004D7B9F">
        <w:rPr>
          <w:rFonts w:ascii="Courier New" w:hAnsi="Courier New" w:cs="Courier New"/>
          <w:color w:val="000000"/>
        </w:rPr>
        <w:t>8,1);</w:t>
      </w:r>
    </w:p>
    <w:p w14:paraId="29543580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1) = 0.0506142681;</w:t>
      </w:r>
    </w:p>
    <w:p w14:paraId="1E953AF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2) = 0.1111905172;</w:t>
      </w:r>
    </w:p>
    <w:p w14:paraId="5E03791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3) = 0.1568533229;</w:t>
      </w:r>
    </w:p>
    <w:p w14:paraId="4649F22D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4) = 0.1813418917;</w:t>
      </w:r>
    </w:p>
    <w:p w14:paraId="1DDC7B5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5) = 0.1813418917;</w:t>
      </w:r>
    </w:p>
    <w:p w14:paraId="2E75A8E1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6) = 0.1568533229;</w:t>
      </w:r>
    </w:p>
    <w:p w14:paraId="72DC908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7) = 0.1111905172;</w:t>
      </w:r>
    </w:p>
    <w:p w14:paraId="12A0C417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weight(</w:t>
      </w:r>
      <w:proofErr w:type="gramEnd"/>
      <w:r w:rsidRPr="004D7B9F">
        <w:rPr>
          <w:rFonts w:ascii="Courier New" w:hAnsi="Courier New" w:cs="Courier New"/>
          <w:color w:val="000000"/>
        </w:rPr>
        <w:t>8) = 0.0506142681;</w:t>
      </w:r>
    </w:p>
    <w:p w14:paraId="3C8F596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</w:t>
      </w:r>
    </w:p>
    <w:p w14:paraId="6264D2D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for</w:t>
      </w:r>
      <w:r w:rsidRPr="004D7B9F">
        <w:rPr>
          <w:rFonts w:ascii="Courier New" w:hAnsi="Courier New" w:cs="Courier New"/>
          <w:color w:val="000000"/>
        </w:rPr>
        <w:t xml:space="preserve"> xx = x</w:t>
      </w:r>
    </w:p>
    <w:p w14:paraId="50F8DAC4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</w:t>
      </w:r>
      <w:r w:rsidRPr="004D7B9F">
        <w:rPr>
          <w:rFonts w:ascii="Courier New" w:hAnsi="Courier New" w:cs="Courier New"/>
          <w:color w:val="0000FF"/>
        </w:rPr>
        <w:t>if</w:t>
      </w:r>
      <w:r w:rsidRPr="004D7B9F">
        <w:rPr>
          <w:rFonts w:ascii="Courier New" w:hAnsi="Courier New" w:cs="Courier New"/>
          <w:color w:val="000000"/>
        </w:rPr>
        <w:t xml:space="preserve"> (xx==0) | (xx==1)</w:t>
      </w:r>
    </w:p>
    <w:p w14:paraId="75ED838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y(i) = 0;</w:t>
      </w:r>
    </w:p>
    <w:p w14:paraId="33DC4C61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</w:t>
      </w:r>
      <w:r w:rsidRPr="004D7B9F">
        <w:rPr>
          <w:rFonts w:ascii="Courier New" w:hAnsi="Courier New" w:cs="Courier New"/>
          <w:color w:val="0000FF"/>
        </w:rPr>
        <w:t>else</w:t>
      </w:r>
    </w:p>
    <w:p w14:paraId="256AF9D6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proofErr w:type="spellStart"/>
      <w:r w:rsidRPr="004D7B9F">
        <w:rPr>
          <w:rFonts w:ascii="Courier New" w:hAnsi="Courier New" w:cs="Courier New"/>
          <w:color w:val="000000"/>
        </w:rPr>
        <w:t>p_sm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((1-</w:t>
      </w:r>
      <w:proofErr w:type="gramStart"/>
      <w:r w:rsidRPr="004D7B9F">
        <w:rPr>
          <w:rFonts w:ascii="Courier New" w:hAnsi="Courier New" w:cs="Courier New"/>
          <w:color w:val="000000"/>
        </w:rPr>
        <w:t>vg)*</w:t>
      </w:r>
      <w:proofErr w:type="gramEnd"/>
      <w:r w:rsidRPr="004D7B9F">
        <w:rPr>
          <w:rFonts w:ascii="Courier New" w:hAnsi="Courier New" w:cs="Courier New"/>
          <w:color w:val="000000"/>
        </w:rPr>
        <w:t>(1+sg)*xx + ug*(1-xx))/(1+sg*xx);</w:t>
      </w:r>
    </w:p>
    <w:p w14:paraId="13FF3CFE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proofErr w:type="spellStart"/>
      <w:r w:rsidRPr="004D7B9F">
        <w:rPr>
          <w:rFonts w:ascii="Courier New" w:hAnsi="Courier New" w:cs="Courier New"/>
          <w:color w:val="000000"/>
        </w:rPr>
        <w:t>bsq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</w:t>
      </w:r>
      <w:proofErr w:type="spellStart"/>
      <w:r w:rsidRPr="004D7B9F">
        <w:rPr>
          <w:rFonts w:ascii="Courier New" w:hAnsi="Courier New" w:cs="Courier New"/>
          <w:color w:val="000000"/>
        </w:rPr>
        <w:t>p_sm</w:t>
      </w:r>
      <w:proofErr w:type="spellEnd"/>
      <w:r w:rsidRPr="004D7B9F">
        <w:rPr>
          <w:rFonts w:ascii="Courier New" w:hAnsi="Courier New" w:cs="Courier New"/>
          <w:color w:val="000000"/>
        </w:rPr>
        <w:t>*(1-p_sm)/</w:t>
      </w:r>
      <w:proofErr w:type="spellStart"/>
      <w:r w:rsidRPr="004D7B9F">
        <w:rPr>
          <w:rFonts w:ascii="Courier New" w:hAnsi="Courier New" w:cs="Courier New"/>
          <w:color w:val="000000"/>
        </w:rPr>
        <w:t>Pg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41D3A33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z = </w:t>
      </w:r>
      <w:proofErr w:type="gramStart"/>
      <w:r w:rsidRPr="004D7B9F">
        <w:rPr>
          <w:rFonts w:ascii="Courier New" w:hAnsi="Courier New" w:cs="Courier New"/>
          <w:color w:val="000000"/>
        </w:rPr>
        <w:t>zeros(</w:t>
      </w:r>
      <w:proofErr w:type="gramEnd"/>
      <w:r w:rsidRPr="004D7B9F">
        <w:rPr>
          <w:rFonts w:ascii="Courier New" w:hAnsi="Courier New" w:cs="Courier New"/>
          <w:color w:val="000000"/>
        </w:rPr>
        <w:t>1,8);</w:t>
      </w:r>
    </w:p>
    <w:p w14:paraId="6F29E8C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j = 1;</w:t>
      </w:r>
    </w:p>
    <w:p w14:paraId="35D4B632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proofErr w:type="spellStart"/>
      <w:r w:rsidRPr="004D7B9F">
        <w:rPr>
          <w:rFonts w:ascii="Courier New" w:hAnsi="Courier New" w:cs="Courier New"/>
          <w:color w:val="000000"/>
        </w:rPr>
        <w:t>xval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(xx-0.</w:t>
      </w:r>
      <w:proofErr w:type="gramStart"/>
      <w:r w:rsidRPr="004D7B9F">
        <w:rPr>
          <w:rFonts w:ascii="Courier New" w:hAnsi="Courier New" w:cs="Courier New"/>
          <w:color w:val="000000"/>
        </w:rPr>
        <w:t>5)*</w:t>
      </w:r>
      <w:proofErr w:type="gramEnd"/>
      <w:r w:rsidRPr="004D7B9F">
        <w:rPr>
          <w:rFonts w:ascii="Courier New" w:hAnsi="Courier New" w:cs="Courier New"/>
          <w:color w:val="000000"/>
        </w:rPr>
        <w:t>xtab+0.5;</w:t>
      </w:r>
    </w:p>
    <w:p w14:paraId="3C5E7F2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r w:rsidRPr="004D7B9F">
        <w:rPr>
          <w:rFonts w:ascii="Courier New" w:hAnsi="Courier New" w:cs="Courier New"/>
          <w:color w:val="0000FF"/>
        </w:rPr>
        <w:t>for</w:t>
      </w:r>
      <w:r w:rsidRPr="004D7B9F">
        <w:rPr>
          <w:rFonts w:ascii="Courier New" w:hAnsi="Courier New" w:cs="Courier New"/>
          <w:color w:val="000000"/>
        </w:rPr>
        <w:t xml:space="preserve"> xxx = </w:t>
      </w:r>
      <w:proofErr w:type="spellStart"/>
      <w:r w:rsidRPr="004D7B9F">
        <w:rPr>
          <w:rFonts w:ascii="Courier New" w:hAnsi="Courier New" w:cs="Courier New"/>
          <w:color w:val="000000"/>
        </w:rPr>
        <w:t>xval</w:t>
      </w:r>
      <w:proofErr w:type="spellEnd"/>
    </w:p>
    <w:p w14:paraId="1040864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z(j) = integrand(xxx);</w:t>
      </w:r>
    </w:p>
    <w:p w14:paraId="166B675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j = j+1;</w:t>
      </w:r>
    </w:p>
    <w:p w14:paraId="31678A5C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r w:rsidRPr="004D7B9F">
        <w:rPr>
          <w:rFonts w:ascii="Courier New" w:hAnsi="Courier New" w:cs="Courier New"/>
          <w:color w:val="0000FF"/>
        </w:rPr>
        <w:t>end</w:t>
      </w:r>
    </w:p>
    <w:p w14:paraId="6C33AF8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y(i) = exp((xx-0.</w:t>
      </w:r>
      <w:proofErr w:type="gramStart"/>
      <w:r w:rsidRPr="004D7B9F">
        <w:rPr>
          <w:rFonts w:ascii="Courier New" w:hAnsi="Courier New" w:cs="Courier New"/>
          <w:color w:val="000000"/>
        </w:rPr>
        <w:t>5)*</w:t>
      </w:r>
      <w:proofErr w:type="gramEnd"/>
      <w:r w:rsidRPr="004D7B9F">
        <w:rPr>
          <w:rFonts w:ascii="Courier New" w:hAnsi="Courier New" w:cs="Courier New"/>
          <w:color w:val="000000"/>
        </w:rPr>
        <w:t>(z*weight))/</w:t>
      </w:r>
      <w:proofErr w:type="spellStart"/>
      <w:r w:rsidRPr="004D7B9F">
        <w:rPr>
          <w:rFonts w:ascii="Courier New" w:hAnsi="Courier New" w:cs="Courier New"/>
          <w:color w:val="000000"/>
        </w:rPr>
        <w:t>bsq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15E1D28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r w:rsidRPr="004D7B9F">
        <w:rPr>
          <w:rFonts w:ascii="Courier New" w:hAnsi="Courier New" w:cs="Courier New"/>
          <w:color w:val="228B22"/>
        </w:rPr>
        <w:t>%     numerical integration is slow</w:t>
      </w:r>
    </w:p>
    <w:p w14:paraId="1355F131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</w:t>
      </w:r>
      <w:r w:rsidRPr="004D7B9F">
        <w:rPr>
          <w:rFonts w:ascii="Courier New" w:hAnsi="Courier New" w:cs="Courier New"/>
          <w:color w:val="228B22"/>
        </w:rPr>
        <w:t>%     y(i) = exp(quad('integrand',0.</w:t>
      </w:r>
      <w:proofErr w:type="gramStart"/>
      <w:r w:rsidRPr="004D7B9F">
        <w:rPr>
          <w:rFonts w:ascii="Courier New" w:hAnsi="Courier New" w:cs="Courier New"/>
          <w:color w:val="228B22"/>
        </w:rPr>
        <w:t>5,xx</w:t>
      </w:r>
      <w:proofErr w:type="gramEnd"/>
      <w:r w:rsidRPr="004D7B9F">
        <w:rPr>
          <w:rFonts w:ascii="Courier New" w:hAnsi="Courier New" w:cs="Courier New"/>
          <w:color w:val="228B22"/>
        </w:rPr>
        <w:t>,0.00001))/</w:t>
      </w:r>
      <w:proofErr w:type="spellStart"/>
      <w:r w:rsidRPr="004D7B9F">
        <w:rPr>
          <w:rFonts w:ascii="Courier New" w:hAnsi="Courier New" w:cs="Courier New"/>
          <w:color w:val="228B22"/>
        </w:rPr>
        <w:t>bsq</w:t>
      </w:r>
      <w:proofErr w:type="spellEnd"/>
      <w:r w:rsidRPr="004D7B9F">
        <w:rPr>
          <w:rFonts w:ascii="Courier New" w:hAnsi="Courier New" w:cs="Courier New"/>
          <w:color w:val="228B22"/>
        </w:rPr>
        <w:t xml:space="preserve">; </w:t>
      </w:r>
    </w:p>
    <w:p w14:paraId="6312931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  i = i+1;</w:t>
      </w:r>
    </w:p>
    <w:p w14:paraId="5AA2566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  </w:t>
      </w:r>
      <w:r w:rsidRPr="004D7B9F">
        <w:rPr>
          <w:rFonts w:ascii="Courier New" w:hAnsi="Courier New" w:cs="Courier New"/>
          <w:color w:val="0000FF"/>
        </w:rPr>
        <w:t>end</w:t>
      </w:r>
    </w:p>
    <w:p w14:paraId="20D8FD2B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end</w:t>
      </w:r>
    </w:p>
    <w:p w14:paraId="3F750EF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y = y/sum(y);</w:t>
      </w:r>
    </w:p>
    <w:p w14:paraId="08CD253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</w:t>
      </w:r>
    </w:p>
    <w:p w14:paraId="41190A31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228B22"/>
        </w:rPr>
        <w:t>% Compute the leading eigenvector of the transition matrix</w:t>
      </w:r>
    </w:p>
    <w:p w14:paraId="78A8CC85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W = </w:t>
      </w:r>
      <w:proofErr w:type="spellStart"/>
      <w:r w:rsidRPr="004D7B9F">
        <w:rPr>
          <w:rFonts w:ascii="Courier New" w:hAnsi="Courier New" w:cs="Courier New"/>
          <w:color w:val="000000"/>
        </w:rPr>
        <w:t>transition_matrix</w:t>
      </w:r>
      <w:proofErr w:type="spellEnd"/>
      <w:r w:rsidRPr="004D7B9F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P,s</w:t>
      </w:r>
      <w:proofErr w:type="gramEnd"/>
      <w:r w:rsidRPr="004D7B9F">
        <w:rPr>
          <w:rFonts w:ascii="Courier New" w:hAnsi="Courier New" w:cs="Courier New"/>
          <w:color w:val="000000"/>
        </w:rPr>
        <w:t>,u,v</w:t>
      </w:r>
      <w:proofErr w:type="spellEnd"/>
      <w:r w:rsidRPr="004D7B9F">
        <w:rPr>
          <w:rFonts w:ascii="Courier New" w:hAnsi="Courier New" w:cs="Courier New"/>
          <w:color w:val="000000"/>
        </w:rPr>
        <w:t>);</w:t>
      </w:r>
    </w:p>
    <w:p w14:paraId="7EBAF88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[</w:t>
      </w:r>
      <w:proofErr w:type="gramStart"/>
      <w:r w:rsidRPr="004D7B9F">
        <w:rPr>
          <w:rFonts w:ascii="Courier New" w:hAnsi="Courier New" w:cs="Courier New"/>
          <w:color w:val="000000"/>
        </w:rPr>
        <w:t>V,L</w:t>
      </w:r>
      <w:proofErr w:type="gramEnd"/>
      <w:r w:rsidRPr="004D7B9F">
        <w:rPr>
          <w:rFonts w:ascii="Courier New" w:hAnsi="Courier New" w:cs="Courier New"/>
          <w:color w:val="000000"/>
        </w:rPr>
        <w:t>]=</w:t>
      </w:r>
      <w:proofErr w:type="spellStart"/>
      <w:r w:rsidRPr="004D7B9F">
        <w:rPr>
          <w:rFonts w:ascii="Courier New" w:hAnsi="Courier New" w:cs="Courier New"/>
          <w:color w:val="000000"/>
        </w:rPr>
        <w:t>eig</w:t>
      </w:r>
      <w:proofErr w:type="spellEnd"/>
      <w:r w:rsidRPr="004D7B9F">
        <w:rPr>
          <w:rFonts w:ascii="Courier New" w:hAnsi="Courier New" w:cs="Courier New"/>
          <w:color w:val="000000"/>
        </w:rPr>
        <w:t>(W);</w:t>
      </w:r>
    </w:p>
    <w:p w14:paraId="65DD8119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228B22"/>
        </w:rPr>
        <w:t>% Use the approximate formula for the diffusion equation</w:t>
      </w:r>
    </w:p>
    <w:p w14:paraId="7DAE9A7C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z=x.^(2*P*u-1</w:t>
      </w:r>
      <w:proofErr w:type="gramStart"/>
      <w:r w:rsidRPr="004D7B9F">
        <w:rPr>
          <w:rFonts w:ascii="Courier New" w:hAnsi="Courier New" w:cs="Courier New"/>
          <w:color w:val="000000"/>
        </w:rPr>
        <w:t>).*</w:t>
      </w:r>
      <w:proofErr w:type="gramEnd"/>
      <w:r w:rsidRPr="004D7B9F">
        <w:rPr>
          <w:rFonts w:ascii="Courier New" w:hAnsi="Courier New" w:cs="Courier New"/>
          <w:color w:val="000000"/>
        </w:rPr>
        <w:t>(1-x).^(2*P*v-1).*exp(2*P*s*x);</w:t>
      </w:r>
    </w:p>
    <w:p w14:paraId="2E69714C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z = z/sum(z)</w:t>
      </w:r>
    </w:p>
    <w:p w14:paraId="1E2C39F7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lastRenderedPageBreak/>
        <w:t xml:space="preserve">  </w:t>
      </w:r>
      <w:r w:rsidRPr="004D7B9F">
        <w:rPr>
          <w:rFonts w:ascii="Courier New" w:hAnsi="Courier New" w:cs="Courier New"/>
          <w:color w:val="228B22"/>
        </w:rPr>
        <w:t>% plot results</w:t>
      </w:r>
    </w:p>
    <w:p w14:paraId="21B88BE7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plot(</w:t>
      </w:r>
      <w:proofErr w:type="spellStart"/>
      <w:proofErr w:type="gramStart"/>
      <w:r w:rsidRPr="004D7B9F">
        <w:rPr>
          <w:rFonts w:ascii="Courier New" w:hAnsi="Courier New" w:cs="Courier New"/>
          <w:color w:val="000000"/>
        </w:rPr>
        <w:t>x,y</w:t>
      </w:r>
      <w:proofErr w:type="gramEnd"/>
      <w:r w:rsidRPr="004D7B9F">
        <w:rPr>
          <w:rFonts w:ascii="Courier New" w:hAnsi="Courier New" w:cs="Courier New"/>
          <w:color w:val="000000"/>
        </w:rPr>
        <w:t>,x,V</w:t>
      </w:r>
      <w:proofErr w:type="spellEnd"/>
      <w:r w:rsidRPr="004D7B9F">
        <w:rPr>
          <w:rFonts w:ascii="Courier New" w:hAnsi="Courier New" w:cs="Courier New"/>
          <w:color w:val="000000"/>
        </w:rPr>
        <w:t>(:,1)/sum(V(:,1)),</w:t>
      </w:r>
      <w:proofErr w:type="spellStart"/>
      <w:r w:rsidRPr="004D7B9F">
        <w:rPr>
          <w:rFonts w:ascii="Courier New" w:hAnsi="Courier New" w:cs="Courier New"/>
          <w:color w:val="000000"/>
        </w:rPr>
        <w:t>x,z</w:t>
      </w:r>
      <w:proofErr w:type="spellEnd"/>
      <w:r w:rsidRPr="004D7B9F">
        <w:rPr>
          <w:rFonts w:ascii="Courier New" w:hAnsi="Courier New" w:cs="Courier New"/>
          <w:color w:val="000000"/>
        </w:rPr>
        <w:t>)</w:t>
      </w:r>
    </w:p>
    <w:p w14:paraId="3FDBE839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gramStart"/>
      <w:r w:rsidRPr="004D7B9F">
        <w:rPr>
          <w:rFonts w:ascii="Courier New" w:hAnsi="Courier New" w:cs="Courier New"/>
          <w:color w:val="000000"/>
        </w:rPr>
        <w:t>legend(</w:t>
      </w:r>
      <w:proofErr w:type="gramEnd"/>
      <w:r w:rsidRPr="004D7B9F">
        <w:rPr>
          <w:rFonts w:ascii="Courier New" w:hAnsi="Courier New" w:cs="Courier New"/>
          <w:color w:val="A020F0"/>
        </w:rPr>
        <w:t>'diffusion'</w:t>
      </w:r>
      <w:r w:rsidRPr="004D7B9F">
        <w:rPr>
          <w:rFonts w:ascii="Courier New" w:hAnsi="Courier New" w:cs="Courier New"/>
          <w:color w:val="000000"/>
        </w:rPr>
        <w:t>,</w:t>
      </w:r>
      <w:r w:rsidRPr="004D7B9F">
        <w:rPr>
          <w:rFonts w:ascii="Courier New" w:hAnsi="Courier New" w:cs="Courier New"/>
          <w:color w:val="A020F0"/>
        </w:rPr>
        <w:t>'</w:t>
      </w:r>
      <w:proofErr w:type="spellStart"/>
      <w:r w:rsidRPr="004D7B9F">
        <w:rPr>
          <w:rFonts w:ascii="Courier New" w:hAnsi="Courier New" w:cs="Courier New"/>
          <w:color w:val="A020F0"/>
        </w:rPr>
        <w:t>markov</w:t>
      </w:r>
      <w:proofErr w:type="spellEnd"/>
      <w:r w:rsidRPr="004D7B9F">
        <w:rPr>
          <w:rFonts w:ascii="Courier New" w:hAnsi="Courier New" w:cs="Courier New"/>
          <w:color w:val="A020F0"/>
        </w:rPr>
        <w:t>'</w:t>
      </w:r>
      <w:r w:rsidRPr="004D7B9F">
        <w:rPr>
          <w:rFonts w:ascii="Courier New" w:hAnsi="Courier New" w:cs="Courier New"/>
          <w:color w:val="000000"/>
        </w:rPr>
        <w:t>,</w:t>
      </w:r>
      <w:r w:rsidRPr="004D7B9F">
        <w:rPr>
          <w:rFonts w:ascii="Courier New" w:hAnsi="Courier New" w:cs="Courier New"/>
          <w:color w:val="A020F0"/>
        </w:rPr>
        <w:t>'approximate diffusion'</w:t>
      </w:r>
      <w:r w:rsidRPr="004D7B9F">
        <w:rPr>
          <w:rFonts w:ascii="Courier New" w:hAnsi="Courier New" w:cs="Courier New"/>
          <w:color w:val="000000"/>
        </w:rPr>
        <w:t>,0)</w:t>
      </w:r>
    </w:p>
    <w:p w14:paraId="72689B3C" w14:textId="77777777" w:rsidR="004D7B9F" w:rsidRDefault="004D7B9F" w:rsidP="004D7B9F">
      <w:pPr>
        <w:ind w:firstLine="0"/>
        <w:rPr>
          <w:rFonts w:ascii="Courier New" w:hAnsi="Courier New" w:cs="Courier New"/>
        </w:rPr>
      </w:pPr>
    </w:p>
    <w:p w14:paraId="464DF701" w14:textId="25DD3F16" w:rsidR="000C149E" w:rsidRDefault="004D7B9F" w:rsidP="004D7B9F">
      <w:pPr>
        <w:pStyle w:val="ListParagraph"/>
        <w:numPr>
          <w:ilvl w:val="0"/>
          <w:numId w:val="7"/>
        </w:numPr>
      </w:pPr>
      <w:proofErr w:type="spellStart"/>
      <w:r>
        <w:t>integrand.m</w:t>
      </w:r>
      <w:proofErr w:type="spellEnd"/>
    </w:p>
    <w:p w14:paraId="0983045A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FF"/>
        </w:rPr>
        <w:t>function</w:t>
      </w:r>
      <w:r w:rsidRPr="004D7B9F">
        <w:rPr>
          <w:rFonts w:ascii="Courier New" w:hAnsi="Courier New" w:cs="Courier New"/>
          <w:color w:val="000000"/>
        </w:rPr>
        <w:t xml:space="preserve"> y=integrand(x)</w:t>
      </w:r>
    </w:p>
    <w:p w14:paraId="024AB256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sg;</w:t>
      </w:r>
    </w:p>
    <w:p w14:paraId="06A8453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vg;</w:t>
      </w:r>
    </w:p>
    <w:p w14:paraId="00741CC3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ug;</w:t>
      </w:r>
    </w:p>
    <w:p w14:paraId="01801DC8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r w:rsidRPr="004D7B9F">
        <w:rPr>
          <w:rFonts w:ascii="Courier New" w:hAnsi="Courier New" w:cs="Courier New"/>
          <w:color w:val="0000FF"/>
        </w:rPr>
        <w:t>global</w:t>
      </w:r>
      <w:r w:rsidRPr="004D7B9F">
        <w:rPr>
          <w:rFonts w:ascii="Courier New" w:hAnsi="Courier New" w:cs="Courier New"/>
          <w:color w:val="000000"/>
        </w:rPr>
        <w:t xml:space="preserve"> </w:t>
      </w:r>
      <w:proofErr w:type="spellStart"/>
      <w:r w:rsidRPr="004D7B9F">
        <w:rPr>
          <w:rFonts w:ascii="Courier New" w:hAnsi="Courier New" w:cs="Courier New"/>
          <w:color w:val="000000"/>
        </w:rPr>
        <w:t>Pg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2B0327AD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r w:rsidRPr="004D7B9F">
        <w:rPr>
          <w:rFonts w:ascii="Courier New" w:hAnsi="Courier New" w:cs="Courier New"/>
          <w:color w:val="000000"/>
        </w:rPr>
        <w:t>p_sm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((1-</w:t>
      </w:r>
      <w:proofErr w:type="gramStart"/>
      <w:r w:rsidRPr="004D7B9F">
        <w:rPr>
          <w:rFonts w:ascii="Courier New" w:hAnsi="Courier New" w:cs="Courier New"/>
          <w:color w:val="000000"/>
        </w:rPr>
        <w:t>vg)*</w:t>
      </w:r>
      <w:proofErr w:type="gramEnd"/>
      <w:r w:rsidRPr="004D7B9F">
        <w:rPr>
          <w:rFonts w:ascii="Courier New" w:hAnsi="Courier New" w:cs="Courier New"/>
          <w:color w:val="000000"/>
        </w:rPr>
        <w:t>(1+sg)*x + ug*(1-x))/(1+sg*x);</w:t>
      </w:r>
    </w:p>
    <w:p w14:paraId="3315E1C1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a = </w:t>
      </w:r>
      <w:proofErr w:type="spellStart"/>
      <w:r w:rsidRPr="004D7B9F">
        <w:rPr>
          <w:rFonts w:ascii="Courier New" w:hAnsi="Courier New" w:cs="Courier New"/>
          <w:color w:val="000000"/>
        </w:rPr>
        <w:t>p_sm</w:t>
      </w:r>
      <w:proofErr w:type="spellEnd"/>
      <w:r w:rsidRPr="004D7B9F">
        <w:rPr>
          <w:rFonts w:ascii="Courier New" w:hAnsi="Courier New" w:cs="Courier New"/>
          <w:color w:val="000000"/>
        </w:rPr>
        <w:t>-x;</w:t>
      </w:r>
    </w:p>
    <w:p w14:paraId="6982771D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</w:t>
      </w:r>
      <w:proofErr w:type="spellStart"/>
      <w:r w:rsidRPr="004D7B9F">
        <w:rPr>
          <w:rFonts w:ascii="Courier New" w:hAnsi="Courier New" w:cs="Courier New"/>
          <w:color w:val="000000"/>
        </w:rPr>
        <w:t>bsq</w:t>
      </w:r>
      <w:proofErr w:type="spellEnd"/>
      <w:r w:rsidRPr="004D7B9F">
        <w:rPr>
          <w:rFonts w:ascii="Courier New" w:hAnsi="Courier New" w:cs="Courier New"/>
          <w:color w:val="000000"/>
        </w:rPr>
        <w:t xml:space="preserve"> = </w:t>
      </w:r>
      <w:proofErr w:type="spellStart"/>
      <w:r w:rsidRPr="004D7B9F">
        <w:rPr>
          <w:rFonts w:ascii="Courier New" w:hAnsi="Courier New" w:cs="Courier New"/>
          <w:color w:val="000000"/>
        </w:rPr>
        <w:t>p_sm</w:t>
      </w:r>
      <w:proofErr w:type="spellEnd"/>
      <w:r w:rsidRPr="004D7B9F">
        <w:rPr>
          <w:rFonts w:ascii="Courier New" w:hAnsi="Courier New" w:cs="Courier New"/>
          <w:color w:val="000000"/>
        </w:rPr>
        <w:t>*(1-p_sm)/</w:t>
      </w:r>
      <w:proofErr w:type="spellStart"/>
      <w:r w:rsidRPr="004D7B9F">
        <w:rPr>
          <w:rFonts w:ascii="Courier New" w:hAnsi="Courier New" w:cs="Courier New"/>
          <w:color w:val="000000"/>
        </w:rPr>
        <w:t>Pg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4D2070BF" w14:textId="77777777" w:rsidR="004D7B9F" w:rsidRPr="004D7B9F" w:rsidRDefault="004D7B9F" w:rsidP="004D7B9F">
      <w:pPr>
        <w:ind w:firstLine="0"/>
        <w:rPr>
          <w:rFonts w:ascii="Courier New" w:hAnsi="Courier New" w:cs="Courier New"/>
        </w:rPr>
      </w:pPr>
      <w:r w:rsidRPr="004D7B9F">
        <w:rPr>
          <w:rFonts w:ascii="Courier New" w:hAnsi="Courier New" w:cs="Courier New"/>
          <w:color w:val="000000"/>
        </w:rPr>
        <w:t xml:space="preserve">  y = 2*a/</w:t>
      </w:r>
      <w:proofErr w:type="spellStart"/>
      <w:r w:rsidRPr="004D7B9F">
        <w:rPr>
          <w:rFonts w:ascii="Courier New" w:hAnsi="Courier New" w:cs="Courier New"/>
          <w:color w:val="000000"/>
        </w:rPr>
        <w:t>bsq</w:t>
      </w:r>
      <w:proofErr w:type="spellEnd"/>
      <w:r w:rsidRPr="004D7B9F">
        <w:rPr>
          <w:rFonts w:ascii="Courier New" w:hAnsi="Courier New" w:cs="Courier New"/>
          <w:color w:val="000000"/>
        </w:rPr>
        <w:t>;</w:t>
      </w:r>
    </w:p>
    <w:p w14:paraId="336BED08" w14:textId="40C80D86" w:rsidR="004D7B9F" w:rsidRDefault="004D7B9F" w:rsidP="004D7B9F"/>
    <w:p w14:paraId="67BEAA8F" w14:textId="37700AED" w:rsidR="004D7B9F" w:rsidRDefault="004D7B9F" w:rsidP="004D7B9F"/>
    <w:p w14:paraId="605FE6D6" w14:textId="62A3F704" w:rsidR="004D7B9F" w:rsidRDefault="004D7B9F" w:rsidP="004D7B9F">
      <w:pPr>
        <w:pStyle w:val="ListParagraph"/>
        <w:numPr>
          <w:ilvl w:val="0"/>
          <w:numId w:val="12"/>
        </w:numPr>
      </w:pPr>
      <w:r w:rsidRPr="004D7B9F">
        <w:t>Test the quality of the diffusion approximation</w:t>
      </w:r>
    </w:p>
    <w:p w14:paraId="2498C2DB" w14:textId="19EE5850" w:rsidR="004D7B9F" w:rsidRDefault="004D7B9F" w:rsidP="004D7B9F">
      <w:r>
        <w:t>Most values work well</w:t>
      </w:r>
    </w:p>
    <w:p w14:paraId="1378130B" w14:textId="77777777" w:rsidR="004D7B9F" w:rsidRDefault="004D7B9F" w:rsidP="004D7B9F"/>
    <w:p w14:paraId="007F4B6A" w14:textId="77777777" w:rsidR="004D7B9F" w:rsidRDefault="004D7B9F" w:rsidP="004D7B9F">
      <w:proofErr w:type="spellStart"/>
      <w:r>
        <w:t>steady_</w:t>
      </w:r>
      <w:proofErr w:type="gramStart"/>
      <w:r>
        <w:t>state</w:t>
      </w:r>
      <w:proofErr w:type="spellEnd"/>
      <w:r>
        <w:t>(</w:t>
      </w:r>
      <w:proofErr w:type="gramEnd"/>
      <w:r>
        <w:t>100,0.01,0.01,0.01)</w:t>
      </w:r>
    </w:p>
    <w:p w14:paraId="70561D67" w14:textId="32B2DACD" w:rsidR="004D7B9F" w:rsidRDefault="004D7B9F" w:rsidP="00780394">
      <w:pPr>
        <w:ind w:firstLine="0"/>
      </w:pPr>
    </w:p>
    <w:p w14:paraId="1280B0FC" w14:textId="3FD9D1DD" w:rsidR="004D7B9F" w:rsidRDefault="004D7B9F" w:rsidP="004D7B9F">
      <w:pPr>
        <w:jc w:val="center"/>
      </w:pPr>
      <w:r>
        <w:rPr>
          <w:noProof/>
        </w:rPr>
        <w:drawing>
          <wp:inline distT="0" distB="0" distL="0" distR="0" wp14:anchorId="614065CD" wp14:editId="079D4516">
            <wp:extent cx="3063472" cy="23888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165" cy="23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E8A6" w14:textId="2E6DE838" w:rsidR="00780394" w:rsidRDefault="00780394" w:rsidP="004D7B9F">
      <w:pPr>
        <w:jc w:val="center"/>
      </w:pPr>
    </w:p>
    <w:p w14:paraId="49396EC1" w14:textId="77777777" w:rsidR="00780394" w:rsidRDefault="00780394" w:rsidP="00780394">
      <w:r>
        <w:t>For small population sizes or large selection and mutation rates the</w:t>
      </w:r>
    </w:p>
    <w:p w14:paraId="3B5AC82B" w14:textId="77777777" w:rsidR="00780394" w:rsidRDefault="00780394" w:rsidP="00780394">
      <w:r>
        <w:t>diffusion model should begin to break down.</w:t>
      </w:r>
    </w:p>
    <w:p w14:paraId="24BDDC3C" w14:textId="77777777" w:rsidR="00780394" w:rsidRDefault="00780394" w:rsidP="00780394"/>
    <w:p w14:paraId="22B6AFA2" w14:textId="77777777" w:rsidR="00780394" w:rsidRDefault="00780394" w:rsidP="00780394">
      <w:r>
        <w:t>There are problems when 2 P u&lt;1 or 2 P v&lt;1 as there is a</w:t>
      </w:r>
    </w:p>
    <w:p w14:paraId="557C986A" w14:textId="139DA052" w:rsidR="00780394" w:rsidRDefault="00780394" w:rsidP="00780394">
      <w:pPr>
        <w:ind w:left="227" w:firstLine="0"/>
      </w:pPr>
      <w:r>
        <w:lastRenderedPageBreak/>
        <w:t>singularity at x=0 or x=1.  This is only a problem because computing the normalisation.</w:t>
      </w:r>
    </w:p>
    <w:p w14:paraId="211C37F1" w14:textId="529ADD56" w:rsidR="00780394" w:rsidRDefault="00780394" w:rsidP="00780394">
      <w:pPr>
        <w:ind w:left="227" w:firstLine="0"/>
      </w:pPr>
    </w:p>
    <w:p w14:paraId="1A29FC58" w14:textId="2126866E" w:rsidR="00780394" w:rsidRDefault="00780394" w:rsidP="00780394">
      <w:pPr>
        <w:ind w:left="227" w:firstLine="0"/>
      </w:pPr>
      <w:r>
        <w:t>Example: Small Population Size</w:t>
      </w:r>
    </w:p>
    <w:p w14:paraId="4C2BAF6D" w14:textId="42F5D4A5" w:rsidR="00780394" w:rsidRDefault="00780394" w:rsidP="00780394">
      <w:pPr>
        <w:ind w:left="227" w:firstLine="0"/>
      </w:pPr>
    </w:p>
    <w:p w14:paraId="6BEB94EE" w14:textId="59DEAEA2" w:rsidR="00780394" w:rsidRDefault="00780394" w:rsidP="00780394">
      <w:pPr>
        <w:ind w:left="227" w:firstLine="0"/>
      </w:pPr>
      <w:r>
        <w:rPr>
          <w:noProof/>
        </w:rPr>
        <w:drawing>
          <wp:inline distT="0" distB="0" distL="0" distR="0" wp14:anchorId="4EDE709D" wp14:editId="75FA04F8">
            <wp:extent cx="4939665" cy="873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FEE4" w14:textId="37AB29ED" w:rsidR="00780394" w:rsidRDefault="00780394" w:rsidP="00780394">
      <w:pPr>
        <w:ind w:left="227" w:firstLine="0"/>
      </w:pPr>
    </w:p>
    <w:p w14:paraId="3C742C4F" w14:textId="3E2AB086" w:rsidR="00780394" w:rsidRDefault="00780394" w:rsidP="00780394">
      <w:pPr>
        <w:ind w:left="227" w:firstLine="0"/>
        <w:jc w:val="center"/>
      </w:pPr>
      <w:r>
        <w:rPr>
          <w:noProof/>
        </w:rPr>
        <w:drawing>
          <wp:inline distT="0" distB="0" distL="0" distR="0" wp14:anchorId="237C466B" wp14:editId="4B213E77">
            <wp:extent cx="3053861" cy="2428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224" cy="24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EBDC" w14:textId="6AAB2A08" w:rsidR="00EE36B7" w:rsidRDefault="00EE36B7" w:rsidP="00780394">
      <w:pPr>
        <w:ind w:left="227" w:firstLine="0"/>
        <w:jc w:val="center"/>
      </w:pPr>
    </w:p>
    <w:p w14:paraId="4FB9D89E" w14:textId="6910F4B5" w:rsidR="00B208DF" w:rsidRDefault="00EE36B7" w:rsidP="00B208DF">
      <w:pPr>
        <w:ind w:left="227" w:firstLine="0"/>
      </w:pPr>
      <w:r>
        <w:t xml:space="preserve">Example: </w:t>
      </w:r>
      <w:r w:rsidR="00B208DF">
        <w:t>Large selective advantage</w:t>
      </w:r>
    </w:p>
    <w:p w14:paraId="4A88A4B6" w14:textId="4390D2D5" w:rsidR="00B208DF" w:rsidRDefault="00B208DF" w:rsidP="00B208DF">
      <w:pPr>
        <w:ind w:left="227" w:firstLine="0"/>
      </w:pPr>
      <w:proofErr w:type="spellStart"/>
      <w:r w:rsidRPr="00B208DF">
        <w:t>steady_</w:t>
      </w:r>
      <w:proofErr w:type="gramStart"/>
      <w:r w:rsidRPr="00B208DF">
        <w:t>state</w:t>
      </w:r>
      <w:proofErr w:type="spellEnd"/>
      <w:r w:rsidRPr="00B208DF">
        <w:t>(</w:t>
      </w:r>
      <w:proofErr w:type="gramEnd"/>
      <w:r w:rsidRPr="00B208DF">
        <w:t>500,1.4, 0.001, 0.001)</w:t>
      </w:r>
    </w:p>
    <w:p w14:paraId="2489F419" w14:textId="77777777" w:rsidR="00EE36B7" w:rsidRDefault="00EE36B7" w:rsidP="00EE36B7">
      <w:pPr>
        <w:ind w:left="227" w:firstLine="0"/>
      </w:pPr>
    </w:p>
    <w:p w14:paraId="4E4E14D6" w14:textId="3624CBB3" w:rsidR="00EE36B7" w:rsidRDefault="00EE36B7" w:rsidP="00EE36B7">
      <w:pPr>
        <w:ind w:left="227" w:firstLine="0"/>
        <w:jc w:val="center"/>
      </w:pPr>
      <w:r>
        <w:rPr>
          <w:noProof/>
        </w:rPr>
        <w:drawing>
          <wp:inline distT="0" distB="0" distL="0" distR="0" wp14:anchorId="3CA76101" wp14:editId="7C412812">
            <wp:extent cx="3010977" cy="23680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4982" cy="23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BD5" w14:textId="0A3FFC61" w:rsidR="00EE36B7" w:rsidRDefault="00B208DF" w:rsidP="00EE36B7">
      <w:pPr>
        <w:ind w:left="227" w:firstLine="0"/>
        <w:jc w:val="center"/>
      </w:pPr>
      <w:r>
        <w:rPr>
          <w:noProof/>
        </w:rPr>
        <w:lastRenderedPageBreak/>
        <w:drawing>
          <wp:inline distT="0" distB="0" distL="0" distR="0" wp14:anchorId="28D0CAD6" wp14:editId="51A95AE5">
            <wp:extent cx="4120661" cy="1858774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9190" cy="18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C89" w14:textId="77777777" w:rsidR="001B1ECA" w:rsidRDefault="001B1ECA" w:rsidP="00EE36B7">
      <w:pPr>
        <w:ind w:left="227" w:firstLine="0"/>
        <w:jc w:val="center"/>
      </w:pPr>
    </w:p>
    <w:p w14:paraId="0CECB5A3" w14:textId="4CD07F8E" w:rsidR="001B1ECA" w:rsidRDefault="001B1ECA" w:rsidP="001B1ECA">
      <w:pPr>
        <w:ind w:left="227" w:firstLine="0"/>
      </w:pPr>
      <w:r>
        <w:t>Example: Large mutation rates</w:t>
      </w:r>
    </w:p>
    <w:p w14:paraId="75BA57FA" w14:textId="77777777" w:rsidR="001B1ECA" w:rsidRDefault="001B1ECA" w:rsidP="001B1ECA">
      <w:pPr>
        <w:ind w:left="227" w:firstLine="0"/>
      </w:pPr>
    </w:p>
    <w:p w14:paraId="497283DC" w14:textId="5F193CC0" w:rsidR="00780394" w:rsidRDefault="001B1ECA" w:rsidP="001B1ECA">
      <w:pPr>
        <w:jc w:val="center"/>
      </w:pPr>
      <w:r>
        <w:rPr>
          <w:noProof/>
        </w:rPr>
        <w:drawing>
          <wp:inline distT="0" distB="0" distL="0" distR="0" wp14:anchorId="562D0D4C" wp14:editId="71EB6BA1">
            <wp:extent cx="3713284" cy="1538490"/>
            <wp:effectExtent l="0" t="0" r="190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970" cy="15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7AA6" w14:textId="323AFBFE" w:rsidR="001B1ECA" w:rsidRDefault="001B1ECA" w:rsidP="001B1ECA">
      <w:proofErr w:type="spellStart"/>
      <w:r w:rsidRPr="001B1ECA">
        <w:t>steady_state</w:t>
      </w:r>
      <w:proofErr w:type="spellEnd"/>
      <w:r w:rsidRPr="001B1ECA">
        <w:t>(1000,0.001, 0.7, 1)</w:t>
      </w:r>
      <w:bookmarkStart w:id="0" w:name="_GoBack"/>
      <w:bookmarkEnd w:id="0"/>
    </w:p>
    <w:p w14:paraId="04A5A576" w14:textId="77777777" w:rsidR="001B1ECA" w:rsidRDefault="001B1ECA" w:rsidP="001B1ECA">
      <w:pPr>
        <w:jc w:val="center"/>
      </w:pPr>
    </w:p>
    <w:p w14:paraId="65B5B4FE" w14:textId="7AA0DC8D" w:rsidR="001B1ECA" w:rsidRDefault="001B1ECA" w:rsidP="001B1ECA">
      <w:pPr>
        <w:jc w:val="center"/>
      </w:pPr>
      <w:r>
        <w:rPr>
          <w:noProof/>
        </w:rPr>
        <w:drawing>
          <wp:inline distT="0" distB="0" distL="0" distR="0" wp14:anchorId="083A05F0" wp14:editId="5FD08F60">
            <wp:extent cx="3281027" cy="25644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009" cy="25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570" w14:textId="3D8ED8D0" w:rsidR="004D7B9F" w:rsidRDefault="004D7B9F" w:rsidP="004D7B9F">
      <w:pPr>
        <w:jc w:val="center"/>
      </w:pPr>
    </w:p>
    <w:p w14:paraId="2C207CF4" w14:textId="2008ED60" w:rsidR="004D7B9F" w:rsidRDefault="004D7B9F" w:rsidP="004D7B9F">
      <w:pPr>
        <w:pStyle w:val="ListParagraph"/>
        <w:numPr>
          <w:ilvl w:val="0"/>
          <w:numId w:val="12"/>
        </w:numPr>
      </w:pPr>
      <w:r w:rsidRPr="004D7B9F">
        <w:t>What does the diffusion equation give you which you can't get from the Markov analysis?</w:t>
      </w:r>
    </w:p>
    <w:p w14:paraId="11872E61" w14:textId="77777777" w:rsidR="004D7B9F" w:rsidRDefault="004D7B9F" w:rsidP="004D7B9F"/>
    <w:p w14:paraId="68D5279C" w14:textId="77777777" w:rsidR="004D7B9F" w:rsidRDefault="004D7B9F" w:rsidP="004D7B9F">
      <w:r>
        <w:lastRenderedPageBreak/>
        <w:t xml:space="preserve">The Markov analysis becomes very slow as P </w:t>
      </w:r>
      <w:proofErr w:type="spellStart"/>
      <w:r>
        <w:t>incresases</w:t>
      </w:r>
      <w:proofErr w:type="spellEnd"/>
      <w:r>
        <w:t xml:space="preserve"> (you have</w:t>
      </w:r>
    </w:p>
    <w:p w14:paraId="2352F86A" w14:textId="4A340607" w:rsidR="004D7B9F" w:rsidRDefault="004D7B9F" w:rsidP="004D7B9F">
      <w:r>
        <w:t>to compute the eigenvector of a very large matrix).</w:t>
      </w:r>
    </w:p>
    <w:p w14:paraId="48D80DCA" w14:textId="77777777" w:rsidR="004D7B9F" w:rsidRPr="000C149E" w:rsidRDefault="004D7B9F" w:rsidP="004D7B9F"/>
    <w:p w14:paraId="0DF348BA" w14:textId="2395D0A8" w:rsidR="00043F74" w:rsidRDefault="000F04D0" w:rsidP="009040B6">
      <w:pPr>
        <w:pStyle w:val="Heading2"/>
        <w:rPr>
          <w:lang w:val="en-US"/>
        </w:rPr>
      </w:pPr>
      <w:r w:rsidRPr="000F04D0">
        <w:rPr>
          <w:lang w:val="en-US"/>
        </w:rPr>
        <w:t>Real Populations</w:t>
      </w:r>
    </w:p>
    <w:p w14:paraId="45728171" w14:textId="54DC9FAB" w:rsidR="004D7B9F" w:rsidRDefault="004D7B9F" w:rsidP="004D7B9F">
      <w:pPr>
        <w:rPr>
          <w:lang w:val="en-US"/>
        </w:rPr>
      </w:pPr>
    </w:p>
    <w:p w14:paraId="5AA5C401" w14:textId="77777777" w:rsidR="004D7B9F" w:rsidRPr="004D7B9F" w:rsidRDefault="004D7B9F" w:rsidP="004D7B9F">
      <w:pPr>
        <w:ind w:firstLine="0"/>
        <w:rPr>
          <w:lang w:val="en-US"/>
        </w:rPr>
      </w:pPr>
      <w:r w:rsidRPr="004D7B9F">
        <w:rPr>
          <w:lang w:val="en-US"/>
        </w:rPr>
        <w:t>The Fisher-Wright model models a population of binary strings undergoing selection and mutation kept in linkage equilibrium by crossover.</w:t>
      </w:r>
    </w:p>
    <w:p w14:paraId="245D53D3" w14:textId="77777777" w:rsidR="004D7B9F" w:rsidRPr="004D7B9F" w:rsidRDefault="004D7B9F" w:rsidP="004D7B9F">
      <w:pPr>
        <w:rPr>
          <w:lang w:val="en-US"/>
        </w:rPr>
      </w:pPr>
    </w:p>
    <w:p w14:paraId="2EE6583C" w14:textId="716B7B8F" w:rsidR="004D7B9F" w:rsidRDefault="004D7B9F" w:rsidP="004D7B9F">
      <w:pPr>
        <w:ind w:firstLine="0"/>
        <w:rPr>
          <w:lang w:val="en-US"/>
        </w:rPr>
      </w:pPr>
      <w:r w:rsidRPr="004D7B9F">
        <w:rPr>
          <w:lang w:val="en-US"/>
        </w:rPr>
        <w:t>We can compare this with the evolution of a real population of binary strings undergoing selection, mutation and uniform crossover</w:t>
      </w:r>
    </w:p>
    <w:p w14:paraId="4370162F" w14:textId="056432DC" w:rsidR="004D7B9F" w:rsidRDefault="004D7B9F" w:rsidP="004D7B9F">
      <w:pPr>
        <w:ind w:firstLine="0"/>
        <w:rPr>
          <w:lang w:val="en-US"/>
        </w:rPr>
      </w:pPr>
    </w:p>
    <w:p w14:paraId="6FFFC6DC" w14:textId="4BA6B19D" w:rsidR="00003E72" w:rsidRPr="00003E72" w:rsidRDefault="00003E72" w:rsidP="00003E72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ga.m</w:t>
      </w:r>
      <w:proofErr w:type="spellEnd"/>
    </w:p>
    <w:p w14:paraId="0907A57C" w14:textId="77777777" w:rsidR="00003E72" w:rsidRDefault="00003E72" w:rsidP="004D7B9F">
      <w:pPr>
        <w:ind w:firstLine="0"/>
        <w:rPr>
          <w:lang w:val="en-US"/>
        </w:rPr>
      </w:pPr>
    </w:p>
    <w:p w14:paraId="6B7FC27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FF"/>
        </w:rPr>
        <w:t>function</w:t>
      </w:r>
      <w:r w:rsidRPr="00003E72">
        <w:rPr>
          <w:rFonts w:ascii="Courier New" w:hAnsi="Courier New" w:cs="Courier New"/>
          <w:color w:val="000000"/>
        </w:rPr>
        <w:t xml:space="preserve"> </w:t>
      </w:r>
      <w:proofErr w:type="spellStart"/>
      <w:r w:rsidRPr="00003E72">
        <w:rPr>
          <w:rFonts w:ascii="Courier New" w:hAnsi="Courier New" w:cs="Courier New"/>
          <w:color w:val="000000"/>
        </w:rPr>
        <w:t>av_n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</w:t>
      </w:r>
      <w:proofErr w:type="spellStart"/>
      <w:r w:rsidRPr="00003E72">
        <w:rPr>
          <w:rFonts w:ascii="Courier New" w:hAnsi="Courier New" w:cs="Courier New"/>
          <w:color w:val="000000"/>
        </w:rPr>
        <w:t>ga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P,s</w:t>
      </w:r>
      <w:proofErr w:type="gramEnd"/>
      <w:r w:rsidRPr="00003E72">
        <w:rPr>
          <w:rFonts w:ascii="Courier New" w:hAnsi="Courier New" w:cs="Courier New"/>
          <w:color w:val="000000"/>
        </w:rPr>
        <w:t>,u,v,L,T</w:t>
      </w:r>
      <w:proofErr w:type="spellEnd"/>
      <w:r w:rsidRPr="00003E72">
        <w:rPr>
          <w:rFonts w:ascii="Courier New" w:hAnsi="Courier New" w:cs="Courier New"/>
          <w:color w:val="000000"/>
        </w:rPr>
        <w:t>)</w:t>
      </w:r>
    </w:p>
    <w:p w14:paraId="1F551CF7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pop=zeros(</w:t>
      </w:r>
      <w:proofErr w:type="gramStart"/>
      <w:r w:rsidRPr="00003E72">
        <w:rPr>
          <w:rFonts w:ascii="Courier New" w:hAnsi="Courier New" w:cs="Courier New"/>
          <w:color w:val="000000"/>
        </w:rPr>
        <w:t>L,P</w:t>
      </w:r>
      <w:proofErr w:type="gramEnd"/>
      <w:r w:rsidRPr="00003E72">
        <w:rPr>
          <w:rFonts w:ascii="Courier New" w:hAnsi="Courier New" w:cs="Courier New"/>
          <w:color w:val="000000"/>
        </w:rPr>
        <w:t xml:space="preserve">);  </w:t>
      </w:r>
      <w:r w:rsidRPr="00003E72">
        <w:rPr>
          <w:rFonts w:ascii="Courier New" w:hAnsi="Courier New" w:cs="Courier New"/>
          <w:color w:val="228B22"/>
        </w:rPr>
        <w:t>% initialise population</w:t>
      </w:r>
    </w:p>
    <w:p w14:paraId="1F44E468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proofErr w:type="spellStart"/>
      <w:r w:rsidRPr="00003E72">
        <w:rPr>
          <w:rFonts w:ascii="Courier New" w:hAnsi="Courier New" w:cs="Courier New"/>
          <w:color w:val="000000"/>
        </w:rPr>
        <w:t>av_n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zeros(T+1,1);</w:t>
      </w:r>
    </w:p>
    <w:p w14:paraId="30FB37D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cu = 1/log(1-u</w:t>
      </w:r>
      <w:proofErr w:type="gramStart"/>
      <w:r w:rsidRPr="00003E72">
        <w:rPr>
          <w:rFonts w:ascii="Courier New" w:hAnsi="Courier New" w:cs="Courier New"/>
          <w:color w:val="000000"/>
        </w:rPr>
        <w:t xml:space="preserve">);  </w:t>
      </w:r>
      <w:r w:rsidRPr="00003E72">
        <w:rPr>
          <w:rFonts w:ascii="Courier New" w:hAnsi="Courier New" w:cs="Courier New"/>
          <w:color w:val="228B22"/>
        </w:rPr>
        <w:t>%</w:t>
      </w:r>
      <w:proofErr w:type="gramEnd"/>
      <w:r w:rsidRPr="00003E72">
        <w:rPr>
          <w:rFonts w:ascii="Courier New" w:hAnsi="Courier New" w:cs="Courier New"/>
          <w:color w:val="228B22"/>
        </w:rPr>
        <w:t xml:space="preserve"> mutation magic number</w:t>
      </w:r>
    </w:p>
    <w:p w14:paraId="309AB0B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cv = 1/log(1-v</w:t>
      </w:r>
      <w:proofErr w:type="gramStart"/>
      <w:r w:rsidRPr="00003E72">
        <w:rPr>
          <w:rFonts w:ascii="Courier New" w:hAnsi="Courier New" w:cs="Courier New"/>
          <w:color w:val="000000"/>
        </w:rPr>
        <w:t xml:space="preserve">);  </w:t>
      </w:r>
      <w:r w:rsidRPr="00003E72">
        <w:rPr>
          <w:rFonts w:ascii="Courier New" w:hAnsi="Courier New" w:cs="Courier New"/>
          <w:color w:val="228B22"/>
        </w:rPr>
        <w:t>%</w:t>
      </w:r>
      <w:proofErr w:type="gramEnd"/>
      <w:r w:rsidRPr="00003E72">
        <w:rPr>
          <w:rFonts w:ascii="Courier New" w:hAnsi="Courier New" w:cs="Courier New"/>
          <w:color w:val="228B22"/>
        </w:rPr>
        <w:t xml:space="preserve"> mutation magic number</w:t>
      </w:r>
    </w:p>
    <w:p w14:paraId="397B16E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hold </w:t>
      </w:r>
      <w:r w:rsidRPr="00003E72">
        <w:rPr>
          <w:rFonts w:ascii="Courier New" w:hAnsi="Courier New" w:cs="Courier New"/>
          <w:color w:val="A020F0"/>
        </w:rPr>
        <w:t>on</w:t>
      </w:r>
    </w:p>
    <w:p w14:paraId="422995D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r w:rsidRPr="00003E72">
        <w:rPr>
          <w:rFonts w:ascii="Courier New" w:hAnsi="Courier New" w:cs="Courier New"/>
          <w:color w:val="0000FF"/>
        </w:rPr>
        <w:t>for</w:t>
      </w:r>
      <w:r w:rsidRPr="00003E72">
        <w:rPr>
          <w:rFonts w:ascii="Courier New" w:hAnsi="Courier New" w:cs="Courier New"/>
          <w:color w:val="000000"/>
        </w:rPr>
        <w:t xml:space="preserve"> t=</w:t>
      </w:r>
      <w:proofErr w:type="gramStart"/>
      <w:r w:rsidRPr="00003E72">
        <w:rPr>
          <w:rFonts w:ascii="Courier New" w:hAnsi="Courier New" w:cs="Courier New"/>
          <w:color w:val="000000"/>
        </w:rPr>
        <w:t>0:T</w:t>
      </w:r>
      <w:proofErr w:type="gramEnd"/>
    </w:p>
    <w:p w14:paraId="50676793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compute fitness</w:t>
      </w:r>
    </w:p>
    <w:p w14:paraId="29FD4AE5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n = sum(pop); </w:t>
      </w:r>
      <w:r w:rsidRPr="00003E72">
        <w:rPr>
          <w:rFonts w:ascii="Courier New" w:hAnsi="Courier New" w:cs="Courier New"/>
          <w:color w:val="228B22"/>
        </w:rPr>
        <w:t>% number of ones in each member of the population</w:t>
      </w:r>
    </w:p>
    <w:p w14:paraId="752EFA85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av_n</w:t>
      </w:r>
      <w:proofErr w:type="spellEnd"/>
      <w:r w:rsidRPr="00003E72">
        <w:rPr>
          <w:rFonts w:ascii="Courier New" w:hAnsi="Courier New" w:cs="Courier New"/>
          <w:color w:val="000000"/>
        </w:rPr>
        <w:t xml:space="preserve">(t+1) = mean(n); </w:t>
      </w:r>
    </w:p>
    <w:p w14:paraId="264DBD86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fitness = (1+s</w:t>
      </w:r>
      <w:proofErr w:type="gramStart"/>
      <w:r w:rsidRPr="00003E72">
        <w:rPr>
          <w:rFonts w:ascii="Courier New" w:hAnsi="Courier New" w:cs="Courier New"/>
          <w:color w:val="000000"/>
        </w:rPr>
        <w:t>).^</w:t>
      </w:r>
      <w:proofErr w:type="gramEnd"/>
      <w:r w:rsidRPr="00003E72">
        <w:rPr>
          <w:rFonts w:ascii="Courier New" w:hAnsi="Courier New" w:cs="Courier New"/>
          <w:color w:val="000000"/>
        </w:rPr>
        <w:t>n;</w:t>
      </w:r>
    </w:p>
    <w:p w14:paraId="0F6C853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</w:t>
      </w:r>
    </w:p>
    <w:p w14:paraId="51403A8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plot distribution of one at sites</w:t>
      </w:r>
    </w:p>
    <w:p w14:paraId="2812C7F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t&gt;0</w:t>
      </w:r>
    </w:p>
    <w:p w14:paraId="738EA7B8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plot(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x,h</w:t>
      </w:r>
      <w:proofErr w:type="gramEnd"/>
      <w:r w:rsidRPr="00003E72">
        <w:rPr>
          <w:rFonts w:ascii="Courier New" w:hAnsi="Courier New" w:cs="Courier New"/>
          <w:color w:val="000000"/>
        </w:rPr>
        <w:t>,</w:t>
      </w:r>
      <w:r w:rsidRPr="00003E72">
        <w:rPr>
          <w:rFonts w:ascii="Courier New" w:hAnsi="Courier New" w:cs="Courier New"/>
          <w:color w:val="A020F0"/>
        </w:rPr>
        <w:t>'red</w:t>
      </w:r>
      <w:proofErr w:type="spellEnd"/>
      <w:r w:rsidRPr="00003E72">
        <w:rPr>
          <w:rFonts w:ascii="Courier New" w:hAnsi="Courier New" w:cs="Courier New"/>
          <w:color w:val="A020F0"/>
        </w:rPr>
        <w:t>'</w:t>
      </w:r>
      <w:r w:rsidRPr="00003E72">
        <w:rPr>
          <w:rFonts w:ascii="Courier New" w:hAnsi="Courier New" w:cs="Courier New"/>
          <w:color w:val="000000"/>
        </w:rPr>
        <w:t>)</w:t>
      </w:r>
    </w:p>
    <w:p w14:paraId="42C53F3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</w:p>
    <w:p w14:paraId="2418220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h,x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 xml:space="preserve">] = </w:t>
      </w:r>
      <w:proofErr w:type="spellStart"/>
      <w:r w:rsidRPr="00003E72">
        <w:rPr>
          <w:rFonts w:ascii="Courier New" w:hAnsi="Courier New" w:cs="Courier New"/>
          <w:color w:val="000000"/>
        </w:rPr>
        <w:t>hist</w:t>
      </w:r>
      <w:proofErr w:type="spellEnd"/>
      <w:r w:rsidRPr="00003E72">
        <w:rPr>
          <w:rFonts w:ascii="Courier New" w:hAnsi="Courier New" w:cs="Courier New"/>
          <w:color w:val="000000"/>
        </w:rPr>
        <w:t>(sum(pop,2),[0:L]);</w:t>
      </w:r>
    </w:p>
    <w:p w14:paraId="4CDE9E6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h = h/L;</w:t>
      </w:r>
    </w:p>
    <w:p w14:paraId="13703EF9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plot(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x,h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>)</w:t>
      </w:r>
    </w:p>
    <w:p w14:paraId="542C909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xlabel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gramEnd"/>
      <w:r w:rsidRPr="00003E72">
        <w:rPr>
          <w:rFonts w:ascii="Courier New" w:hAnsi="Courier New" w:cs="Courier New"/>
          <w:color w:val="A020F0"/>
        </w:rPr>
        <w:t>'Number of mutants, n'</w:t>
      </w:r>
      <w:r w:rsidRPr="00003E72">
        <w:rPr>
          <w:rFonts w:ascii="Courier New" w:hAnsi="Courier New" w:cs="Courier New"/>
          <w:color w:val="000000"/>
        </w:rPr>
        <w:t>)</w:t>
      </w:r>
    </w:p>
    <w:p w14:paraId="4CB43BF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ylabel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r w:rsidRPr="00003E72">
        <w:rPr>
          <w:rFonts w:ascii="Courier New" w:hAnsi="Courier New" w:cs="Courier New"/>
          <w:color w:val="A020F0"/>
        </w:rPr>
        <w:t>'P(n)'</w:t>
      </w:r>
      <w:r w:rsidRPr="00003E72">
        <w:rPr>
          <w:rFonts w:ascii="Courier New" w:hAnsi="Courier New" w:cs="Courier New"/>
          <w:color w:val="000000"/>
        </w:rPr>
        <w:t>)</w:t>
      </w:r>
    </w:p>
    <w:p w14:paraId="396E1CC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str = 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strcat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gramEnd"/>
      <w:r w:rsidRPr="00003E72">
        <w:rPr>
          <w:rFonts w:ascii="Courier New" w:hAnsi="Courier New" w:cs="Courier New"/>
          <w:color w:val="A020F0"/>
        </w:rPr>
        <w:t>'t= '</w:t>
      </w:r>
      <w:r w:rsidRPr="00003E72">
        <w:rPr>
          <w:rFonts w:ascii="Courier New" w:hAnsi="Courier New" w:cs="Courier New"/>
          <w:color w:val="000000"/>
        </w:rPr>
        <w:t>, num2str(t));</w:t>
      </w:r>
    </w:p>
    <w:p w14:paraId="50538750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title(str)</w:t>
      </w:r>
    </w:p>
    <w:p w14:paraId="2F7AF3A9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drawnow</w:t>
      </w:r>
      <w:proofErr w:type="spellEnd"/>
    </w:p>
    <w:p w14:paraId="1AE26DF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gramStart"/>
      <w:r w:rsidRPr="00003E72">
        <w:rPr>
          <w:rFonts w:ascii="Courier New" w:hAnsi="Courier New" w:cs="Courier New"/>
          <w:color w:val="000000"/>
        </w:rPr>
        <w:t>pause(</w:t>
      </w:r>
      <w:proofErr w:type="gramEnd"/>
      <w:r w:rsidRPr="00003E72">
        <w:rPr>
          <w:rFonts w:ascii="Courier New" w:hAnsi="Courier New" w:cs="Courier New"/>
          <w:color w:val="000000"/>
        </w:rPr>
        <w:t xml:space="preserve">0.1) </w:t>
      </w:r>
      <w:r w:rsidRPr="00003E72">
        <w:rPr>
          <w:rFonts w:ascii="Courier New" w:hAnsi="Courier New" w:cs="Courier New"/>
          <w:color w:val="228B22"/>
        </w:rPr>
        <w:t>%%% NB this slows you down so you can see the evolution</w:t>
      </w:r>
    </w:p>
    <w:p w14:paraId="7BA07E54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</w:p>
    <w:p w14:paraId="571B5D2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lastRenderedPageBreak/>
        <w:t xml:space="preserve">    </w:t>
      </w:r>
      <w:r w:rsidRPr="00003E72">
        <w:rPr>
          <w:rFonts w:ascii="Courier New" w:hAnsi="Courier New" w:cs="Courier New"/>
          <w:color w:val="228B22"/>
        </w:rPr>
        <w:t>% selection</w:t>
      </w:r>
    </w:p>
    <w:p w14:paraId="4FD20FD0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cum_fitness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</w:t>
      </w:r>
      <w:proofErr w:type="spellStart"/>
      <w:r w:rsidRPr="00003E72">
        <w:rPr>
          <w:rFonts w:ascii="Courier New" w:hAnsi="Courier New" w:cs="Courier New"/>
          <w:color w:val="000000"/>
        </w:rPr>
        <w:t>cumsum</w:t>
      </w:r>
      <w:proofErr w:type="spellEnd"/>
      <w:r w:rsidRPr="00003E72">
        <w:rPr>
          <w:rFonts w:ascii="Courier New" w:hAnsi="Courier New" w:cs="Courier New"/>
          <w:color w:val="000000"/>
        </w:rPr>
        <w:t>(fitness);</w:t>
      </w:r>
    </w:p>
    <w:p w14:paraId="48B58C8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randindex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</w:t>
      </w:r>
      <w:proofErr w:type="spellStart"/>
      <w:r w:rsidRPr="00003E72">
        <w:rPr>
          <w:rFonts w:ascii="Courier New" w:hAnsi="Courier New" w:cs="Courier New"/>
          <w:color w:val="000000"/>
        </w:rPr>
        <w:t>cum_fitness</w:t>
      </w:r>
      <w:proofErr w:type="spellEnd"/>
      <w:r w:rsidRPr="00003E72">
        <w:rPr>
          <w:rFonts w:ascii="Courier New" w:hAnsi="Courier New" w:cs="Courier New"/>
          <w:color w:val="000000"/>
        </w:rPr>
        <w:t>(P)*rand(P,1</w:t>
      </w:r>
      <w:proofErr w:type="gramStart"/>
      <w:r w:rsidRPr="00003E72">
        <w:rPr>
          <w:rFonts w:ascii="Courier New" w:hAnsi="Courier New" w:cs="Courier New"/>
          <w:color w:val="000000"/>
        </w:rPr>
        <w:t xml:space="preserve">);  </w:t>
      </w:r>
      <w:r w:rsidRPr="00003E72">
        <w:rPr>
          <w:rFonts w:ascii="Courier New" w:hAnsi="Courier New" w:cs="Courier New"/>
          <w:color w:val="228B22"/>
        </w:rPr>
        <w:t>%</w:t>
      </w:r>
      <w:proofErr w:type="gramEnd"/>
      <w:r w:rsidRPr="00003E72">
        <w:rPr>
          <w:rFonts w:ascii="Courier New" w:hAnsi="Courier New" w:cs="Courier New"/>
          <w:color w:val="228B22"/>
        </w:rPr>
        <w:t xml:space="preserve"> roulette wheels</w:t>
      </w:r>
    </w:p>
    <w:p w14:paraId="77DE164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r w:rsidRPr="00003E72">
        <w:rPr>
          <w:rFonts w:ascii="Courier New" w:hAnsi="Courier New" w:cs="Courier New"/>
          <w:color w:val="000000"/>
        </w:rPr>
        <w:t>=zeros(</w:t>
      </w:r>
      <w:proofErr w:type="gramStart"/>
      <w:r w:rsidRPr="00003E72">
        <w:rPr>
          <w:rFonts w:ascii="Courier New" w:hAnsi="Courier New" w:cs="Courier New"/>
          <w:color w:val="000000"/>
        </w:rPr>
        <w:t>L,P</w:t>
      </w:r>
      <w:proofErr w:type="gramEnd"/>
      <w:r w:rsidRPr="00003E72">
        <w:rPr>
          <w:rFonts w:ascii="Courier New" w:hAnsi="Courier New" w:cs="Courier New"/>
          <w:color w:val="000000"/>
        </w:rPr>
        <w:t>);</w:t>
      </w:r>
    </w:p>
    <w:p w14:paraId="1E0A6556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for</w:t>
      </w:r>
      <w:r w:rsidRPr="00003E72">
        <w:rPr>
          <w:rFonts w:ascii="Courier New" w:hAnsi="Courier New" w:cs="Courier New"/>
          <w:color w:val="000000"/>
        </w:rPr>
        <w:t xml:space="preserve"> mu=1:P</w:t>
      </w:r>
    </w:p>
    <w:p w14:paraId="0FDE544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228B22"/>
        </w:rPr>
        <w:t>% using binary search</w:t>
      </w:r>
    </w:p>
    <w:p w14:paraId="5F5519C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lower = 1;</w:t>
      </w:r>
    </w:p>
    <w:p w14:paraId="5ECB31F9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upper = P;</w:t>
      </w:r>
    </w:p>
    <w:p w14:paraId="3449044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while</w:t>
      </w:r>
      <w:r w:rsidRPr="00003E72">
        <w:rPr>
          <w:rFonts w:ascii="Courier New" w:hAnsi="Courier New" w:cs="Courier New"/>
          <w:color w:val="000000"/>
        </w:rPr>
        <w:t xml:space="preserve"> lower&lt;upper</w:t>
      </w:r>
    </w:p>
    <w:p w14:paraId="703539E8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middle = floor((</w:t>
      </w:r>
      <w:proofErr w:type="spellStart"/>
      <w:r w:rsidRPr="00003E72">
        <w:rPr>
          <w:rFonts w:ascii="Courier New" w:hAnsi="Courier New" w:cs="Courier New"/>
          <w:color w:val="000000"/>
        </w:rPr>
        <w:t>lower+upper</w:t>
      </w:r>
      <w:proofErr w:type="spellEnd"/>
      <w:r w:rsidRPr="00003E72">
        <w:rPr>
          <w:rFonts w:ascii="Courier New" w:hAnsi="Courier New" w:cs="Courier New"/>
          <w:color w:val="000000"/>
        </w:rPr>
        <w:t>)/2);</w:t>
      </w:r>
    </w:p>
    <w:p w14:paraId="44FB62A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(</w:t>
      </w:r>
      <w:proofErr w:type="spellStart"/>
      <w:r w:rsidRPr="00003E72">
        <w:rPr>
          <w:rFonts w:ascii="Courier New" w:hAnsi="Courier New" w:cs="Courier New"/>
          <w:color w:val="000000"/>
        </w:rPr>
        <w:t>randindex</w:t>
      </w:r>
      <w:proofErr w:type="spellEnd"/>
      <w:r w:rsidRPr="00003E72">
        <w:rPr>
          <w:rFonts w:ascii="Courier New" w:hAnsi="Courier New" w:cs="Courier New"/>
          <w:color w:val="000000"/>
        </w:rPr>
        <w:t>(mu)&lt;</w:t>
      </w:r>
      <w:proofErr w:type="spellStart"/>
      <w:r w:rsidRPr="00003E72">
        <w:rPr>
          <w:rFonts w:ascii="Courier New" w:hAnsi="Courier New" w:cs="Courier New"/>
          <w:color w:val="000000"/>
        </w:rPr>
        <w:t>cum_fitness</w:t>
      </w:r>
      <w:proofErr w:type="spellEnd"/>
      <w:r w:rsidRPr="00003E72">
        <w:rPr>
          <w:rFonts w:ascii="Courier New" w:hAnsi="Courier New" w:cs="Courier New"/>
          <w:color w:val="000000"/>
        </w:rPr>
        <w:t>(middle))</w:t>
      </w:r>
    </w:p>
    <w:p w14:paraId="7B03A34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upper = middle;</w:t>
      </w:r>
    </w:p>
    <w:p w14:paraId="559D125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else</w:t>
      </w:r>
    </w:p>
    <w:p w14:paraId="05D4C11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lower = middle+1;</w:t>
      </w:r>
    </w:p>
    <w:p w14:paraId="4E012989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</w:p>
    <w:p w14:paraId="1DA348D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end</w:t>
      </w:r>
    </w:p>
    <w:p w14:paraId="1C2EDC77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proofErr w:type="gramStart"/>
      <w:r w:rsidRPr="00003E72">
        <w:rPr>
          <w:rFonts w:ascii="Courier New" w:hAnsi="Courier New" w:cs="Courier New"/>
          <w:color w:val="000000"/>
        </w:rPr>
        <w:t>(:,</w:t>
      </w:r>
      <w:proofErr w:type="gramEnd"/>
      <w:r w:rsidRPr="00003E72">
        <w:rPr>
          <w:rFonts w:ascii="Courier New" w:hAnsi="Courier New" w:cs="Courier New"/>
          <w:color w:val="000000"/>
        </w:rPr>
        <w:t>mu)=pop(:,upper);</w:t>
      </w:r>
    </w:p>
    <w:p w14:paraId="4CCC9214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</w:p>
    <w:p w14:paraId="5F0CE2B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FF"/>
        </w:rPr>
        <w:t xml:space="preserve"> </w:t>
      </w:r>
    </w:p>
    <w:p w14:paraId="0C62F52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mutation using a fast but non-obvious algorithm</w:t>
      </w:r>
    </w:p>
    <w:p w14:paraId="4B62BA9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forward mutations 0--&gt;1</w:t>
      </w:r>
    </w:p>
    <w:p w14:paraId="259E321E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mutu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</w:t>
      </w:r>
      <w:proofErr w:type="spellStart"/>
      <w:r w:rsidRPr="00003E72">
        <w:rPr>
          <w:rFonts w:ascii="Courier New" w:hAnsi="Courier New" w:cs="Courier New"/>
          <w:color w:val="000000"/>
        </w:rPr>
        <w:t>cumsum</w:t>
      </w:r>
      <w:proofErr w:type="spellEnd"/>
      <w:r w:rsidRPr="00003E72">
        <w:rPr>
          <w:rFonts w:ascii="Courier New" w:hAnsi="Courier New" w:cs="Courier New"/>
          <w:color w:val="000000"/>
        </w:rPr>
        <w:t>(floor(cu*log(rand(3*u*L*P,1))));</w:t>
      </w:r>
    </w:p>
    <w:p w14:paraId="40F55FE5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for</w:t>
      </w:r>
      <w:r w:rsidRPr="00003E72">
        <w:rPr>
          <w:rFonts w:ascii="Courier New" w:hAnsi="Courier New" w:cs="Courier New"/>
          <w:color w:val="000000"/>
        </w:rPr>
        <w:t xml:space="preserve"> i=</w:t>
      </w:r>
      <w:proofErr w:type="gramStart"/>
      <w:r w:rsidRPr="00003E72">
        <w:rPr>
          <w:rFonts w:ascii="Courier New" w:hAnsi="Courier New" w:cs="Courier New"/>
          <w:color w:val="000000"/>
        </w:rPr>
        <w:t>1:length</w:t>
      </w:r>
      <w:proofErr w:type="gramEnd"/>
      <w:r w:rsidRPr="00003E72">
        <w:rPr>
          <w:rFonts w:ascii="Courier New" w:hAnsi="Courier New" w:cs="Courier New"/>
          <w:color w:val="000000"/>
        </w:rPr>
        <w:t>(</w:t>
      </w:r>
      <w:proofErr w:type="spellStart"/>
      <w:r w:rsidRPr="00003E72">
        <w:rPr>
          <w:rFonts w:ascii="Courier New" w:hAnsi="Courier New" w:cs="Courier New"/>
          <w:color w:val="000000"/>
        </w:rPr>
        <w:t>mutu</w:t>
      </w:r>
      <w:proofErr w:type="spellEnd"/>
      <w:r w:rsidRPr="00003E72">
        <w:rPr>
          <w:rFonts w:ascii="Courier New" w:hAnsi="Courier New" w:cs="Courier New"/>
          <w:color w:val="000000"/>
        </w:rPr>
        <w:t>)</w:t>
      </w:r>
    </w:p>
    <w:p w14:paraId="206CBA79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mu = floor(</w:t>
      </w:r>
      <w:proofErr w:type="spellStart"/>
      <w:r w:rsidRPr="00003E72">
        <w:rPr>
          <w:rFonts w:ascii="Courier New" w:hAnsi="Courier New" w:cs="Courier New"/>
          <w:color w:val="000000"/>
        </w:rPr>
        <w:t>mutu</w:t>
      </w:r>
      <w:proofErr w:type="spellEnd"/>
      <w:r w:rsidRPr="00003E72">
        <w:rPr>
          <w:rFonts w:ascii="Courier New" w:hAnsi="Courier New" w:cs="Courier New"/>
          <w:color w:val="000000"/>
        </w:rPr>
        <w:t>(i)/</w:t>
      </w:r>
      <w:proofErr w:type="gramStart"/>
      <w:r w:rsidRPr="00003E72">
        <w:rPr>
          <w:rFonts w:ascii="Courier New" w:hAnsi="Courier New" w:cs="Courier New"/>
          <w:color w:val="000000"/>
        </w:rPr>
        <w:t>L)+</w:t>
      </w:r>
      <w:proofErr w:type="gramEnd"/>
      <w:r w:rsidRPr="00003E72">
        <w:rPr>
          <w:rFonts w:ascii="Courier New" w:hAnsi="Courier New" w:cs="Courier New"/>
          <w:color w:val="000000"/>
        </w:rPr>
        <w:t>1;</w:t>
      </w:r>
    </w:p>
    <w:p w14:paraId="063A651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(mu&gt;P)</w:t>
      </w:r>
    </w:p>
    <w:p w14:paraId="0945C30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break</w:t>
      </w:r>
      <w:r w:rsidRPr="00003E72">
        <w:rPr>
          <w:rFonts w:ascii="Courier New" w:hAnsi="Courier New" w:cs="Courier New"/>
          <w:color w:val="000000"/>
        </w:rPr>
        <w:t>;</w:t>
      </w:r>
    </w:p>
    <w:p w14:paraId="5456E36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end</w:t>
      </w:r>
    </w:p>
    <w:p w14:paraId="245F427C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l = rem(</w:t>
      </w:r>
      <w:proofErr w:type="spellStart"/>
      <w:r w:rsidRPr="00003E72">
        <w:rPr>
          <w:rFonts w:ascii="Courier New" w:hAnsi="Courier New" w:cs="Courier New"/>
          <w:color w:val="000000"/>
        </w:rPr>
        <w:t>mutu</w:t>
      </w:r>
      <w:proofErr w:type="spellEnd"/>
      <w:r w:rsidRPr="00003E72">
        <w:rPr>
          <w:rFonts w:ascii="Courier New" w:hAnsi="Courier New" w:cs="Courier New"/>
          <w:color w:val="000000"/>
        </w:rPr>
        <w:t>(i</w:t>
      </w:r>
      <w:proofErr w:type="gramStart"/>
      <w:r w:rsidRPr="00003E72">
        <w:rPr>
          <w:rFonts w:ascii="Courier New" w:hAnsi="Courier New" w:cs="Courier New"/>
          <w:color w:val="000000"/>
        </w:rPr>
        <w:t>),L</w:t>
      </w:r>
      <w:proofErr w:type="gramEnd"/>
      <w:r w:rsidRPr="00003E72">
        <w:rPr>
          <w:rFonts w:ascii="Courier New" w:hAnsi="Courier New" w:cs="Courier New"/>
          <w:color w:val="000000"/>
        </w:rPr>
        <w:t>)+1;</w:t>
      </w:r>
    </w:p>
    <w:p w14:paraId="758654E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l,mu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>)==0;</w:t>
      </w:r>
    </w:p>
    <w:p w14:paraId="3D7320A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l,mu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>)=1;</w:t>
      </w:r>
    </w:p>
    <w:p w14:paraId="04B90D60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end</w:t>
      </w:r>
    </w:p>
    <w:p w14:paraId="4A42D9C4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</w:p>
    <w:p w14:paraId="01A90F65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backward mutation 1--&gt;0</w:t>
      </w:r>
    </w:p>
    <w:p w14:paraId="4DC04B57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mutv</w:t>
      </w:r>
      <w:proofErr w:type="spellEnd"/>
      <w:r w:rsidRPr="00003E72">
        <w:rPr>
          <w:rFonts w:ascii="Courier New" w:hAnsi="Courier New" w:cs="Courier New"/>
          <w:color w:val="000000"/>
        </w:rPr>
        <w:t xml:space="preserve"> = </w:t>
      </w:r>
      <w:proofErr w:type="spellStart"/>
      <w:r w:rsidRPr="00003E72">
        <w:rPr>
          <w:rFonts w:ascii="Courier New" w:hAnsi="Courier New" w:cs="Courier New"/>
          <w:color w:val="000000"/>
        </w:rPr>
        <w:t>cumsum</w:t>
      </w:r>
      <w:proofErr w:type="spellEnd"/>
      <w:r w:rsidRPr="00003E72">
        <w:rPr>
          <w:rFonts w:ascii="Courier New" w:hAnsi="Courier New" w:cs="Courier New"/>
          <w:color w:val="000000"/>
        </w:rPr>
        <w:t>(floor(cv*log(rand(3*v*L*P,1))));</w:t>
      </w:r>
    </w:p>
    <w:p w14:paraId="6517248B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for</w:t>
      </w:r>
      <w:r w:rsidRPr="00003E72">
        <w:rPr>
          <w:rFonts w:ascii="Courier New" w:hAnsi="Courier New" w:cs="Courier New"/>
          <w:color w:val="000000"/>
        </w:rPr>
        <w:t xml:space="preserve"> i=</w:t>
      </w:r>
      <w:proofErr w:type="gramStart"/>
      <w:r w:rsidRPr="00003E72">
        <w:rPr>
          <w:rFonts w:ascii="Courier New" w:hAnsi="Courier New" w:cs="Courier New"/>
          <w:color w:val="000000"/>
        </w:rPr>
        <w:t>1:length</w:t>
      </w:r>
      <w:proofErr w:type="gramEnd"/>
      <w:r w:rsidRPr="00003E72">
        <w:rPr>
          <w:rFonts w:ascii="Courier New" w:hAnsi="Courier New" w:cs="Courier New"/>
          <w:color w:val="000000"/>
        </w:rPr>
        <w:t>(</w:t>
      </w:r>
      <w:proofErr w:type="spellStart"/>
      <w:r w:rsidRPr="00003E72">
        <w:rPr>
          <w:rFonts w:ascii="Courier New" w:hAnsi="Courier New" w:cs="Courier New"/>
          <w:color w:val="000000"/>
        </w:rPr>
        <w:t>mutv</w:t>
      </w:r>
      <w:proofErr w:type="spellEnd"/>
      <w:r w:rsidRPr="00003E72">
        <w:rPr>
          <w:rFonts w:ascii="Courier New" w:hAnsi="Courier New" w:cs="Courier New"/>
          <w:color w:val="000000"/>
        </w:rPr>
        <w:t>)</w:t>
      </w:r>
    </w:p>
    <w:p w14:paraId="43E1C8EE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mu = floor(</w:t>
      </w:r>
      <w:proofErr w:type="spellStart"/>
      <w:r w:rsidRPr="00003E72">
        <w:rPr>
          <w:rFonts w:ascii="Courier New" w:hAnsi="Courier New" w:cs="Courier New"/>
          <w:color w:val="000000"/>
        </w:rPr>
        <w:t>mutv</w:t>
      </w:r>
      <w:proofErr w:type="spellEnd"/>
      <w:r w:rsidRPr="00003E72">
        <w:rPr>
          <w:rFonts w:ascii="Courier New" w:hAnsi="Courier New" w:cs="Courier New"/>
          <w:color w:val="000000"/>
        </w:rPr>
        <w:t>(i)/</w:t>
      </w:r>
      <w:proofErr w:type="gramStart"/>
      <w:r w:rsidRPr="00003E72">
        <w:rPr>
          <w:rFonts w:ascii="Courier New" w:hAnsi="Courier New" w:cs="Courier New"/>
          <w:color w:val="000000"/>
        </w:rPr>
        <w:t>L)+</w:t>
      </w:r>
      <w:proofErr w:type="gramEnd"/>
      <w:r w:rsidRPr="00003E72">
        <w:rPr>
          <w:rFonts w:ascii="Courier New" w:hAnsi="Courier New" w:cs="Courier New"/>
          <w:color w:val="000000"/>
        </w:rPr>
        <w:t>1;</w:t>
      </w:r>
    </w:p>
    <w:p w14:paraId="47E62388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(mu&gt;P)</w:t>
      </w:r>
    </w:p>
    <w:p w14:paraId="62EE06C6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break</w:t>
      </w:r>
      <w:r w:rsidRPr="00003E72">
        <w:rPr>
          <w:rFonts w:ascii="Courier New" w:hAnsi="Courier New" w:cs="Courier New"/>
          <w:color w:val="000000"/>
        </w:rPr>
        <w:t>;</w:t>
      </w:r>
    </w:p>
    <w:p w14:paraId="6086C91F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end</w:t>
      </w:r>
    </w:p>
    <w:p w14:paraId="2DDE996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l = rem(</w:t>
      </w:r>
      <w:proofErr w:type="spellStart"/>
      <w:r w:rsidRPr="00003E72">
        <w:rPr>
          <w:rFonts w:ascii="Courier New" w:hAnsi="Courier New" w:cs="Courier New"/>
          <w:color w:val="000000"/>
        </w:rPr>
        <w:t>mutv</w:t>
      </w:r>
      <w:proofErr w:type="spellEnd"/>
      <w:r w:rsidRPr="00003E72">
        <w:rPr>
          <w:rFonts w:ascii="Courier New" w:hAnsi="Courier New" w:cs="Courier New"/>
          <w:color w:val="000000"/>
        </w:rPr>
        <w:t>(i</w:t>
      </w:r>
      <w:proofErr w:type="gramStart"/>
      <w:r w:rsidRPr="00003E72">
        <w:rPr>
          <w:rFonts w:ascii="Courier New" w:hAnsi="Courier New" w:cs="Courier New"/>
          <w:color w:val="000000"/>
        </w:rPr>
        <w:t>),L</w:t>
      </w:r>
      <w:proofErr w:type="gramEnd"/>
      <w:r w:rsidRPr="00003E72">
        <w:rPr>
          <w:rFonts w:ascii="Courier New" w:hAnsi="Courier New" w:cs="Courier New"/>
          <w:color w:val="000000"/>
        </w:rPr>
        <w:t>)+1;</w:t>
      </w:r>
    </w:p>
    <w:p w14:paraId="4FAF0663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if</w:t>
      </w:r>
      <w:r w:rsidRPr="00003E72">
        <w:rPr>
          <w:rFonts w:ascii="Courier New" w:hAnsi="Courier New" w:cs="Courier New"/>
          <w:color w:val="000000"/>
        </w:rPr>
        <w:t xml:space="preserve">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l,mu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>)==1;</w:t>
      </w:r>
    </w:p>
    <w:p w14:paraId="0894F03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03E72">
        <w:rPr>
          <w:rFonts w:ascii="Courier New" w:hAnsi="Courier New" w:cs="Courier New"/>
          <w:color w:val="000000"/>
        </w:rPr>
        <w:t>newpop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l,mu</w:t>
      </w:r>
      <w:proofErr w:type="spellEnd"/>
      <w:proofErr w:type="gramEnd"/>
      <w:r w:rsidRPr="00003E72">
        <w:rPr>
          <w:rFonts w:ascii="Courier New" w:hAnsi="Courier New" w:cs="Courier New"/>
          <w:color w:val="000000"/>
        </w:rPr>
        <w:t>)=0;</w:t>
      </w:r>
    </w:p>
    <w:p w14:paraId="54D119B1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</w:t>
      </w:r>
      <w:r w:rsidRPr="00003E72">
        <w:rPr>
          <w:rFonts w:ascii="Courier New" w:hAnsi="Courier New" w:cs="Courier New"/>
          <w:color w:val="0000FF"/>
        </w:rPr>
        <w:t>end</w:t>
      </w:r>
    </w:p>
    <w:p w14:paraId="74D38AB7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</w:p>
    <w:p w14:paraId="727D9280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</w:p>
    <w:p w14:paraId="566A3ACD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228B22"/>
        </w:rPr>
        <w:t>% uniform crossover</w:t>
      </w:r>
    </w:p>
    <w:p w14:paraId="445E9F84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lastRenderedPageBreak/>
        <w:t xml:space="preserve">    </w:t>
      </w:r>
      <w:r w:rsidRPr="00003E72">
        <w:rPr>
          <w:rFonts w:ascii="Courier New" w:hAnsi="Courier New" w:cs="Courier New"/>
          <w:color w:val="0000FF"/>
        </w:rPr>
        <w:t>for</w:t>
      </w:r>
      <w:r w:rsidRPr="00003E72">
        <w:rPr>
          <w:rFonts w:ascii="Courier New" w:hAnsi="Courier New" w:cs="Courier New"/>
          <w:color w:val="000000"/>
        </w:rPr>
        <w:t xml:space="preserve"> mu=1:2:P-1</w:t>
      </w:r>
    </w:p>
    <w:p w14:paraId="7D1A6B0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mask=(rand(L,1)&gt;0.5);</w:t>
      </w:r>
    </w:p>
    <w:p w14:paraId="798826AE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pop</w:t>
      </w:r>
      <w:proofErr w:type="gramStart"/>
      <w:r w:rsidRPr="00003E72">
        <w:rPr>
          <w:rFonts w:ascii="Courier New" w:hAnsi="Courier New" w:cs="Courier New"/>
          <w:color w:val="000000"/>
        </w:rPr>
        <w:t>(:,</w:t>
      </w:r>
      <w:proofErr w:type="gramEnd"/>
      <w:r w:rsidRPr="00003E72">
        <w:rPr>
          <w:rFonts w:ascii="Courier New" w:hAnsi="Courier New" w:cs="Courier New"/>
          <w:color w:val="000000"/>
        </w:rPr>
        <w:t>mu) = (</w:t>
      </w:r>
      <w:proofErr w:type="spellStart"/>
      <w:r w:rsidRPr="00003E72">
        <w:rPr>
          <w:rFonts w:ascii="Courier New" w:hAnsi="Courier New" w:cs="Courier New"/>
          <w:color w:val="000000"/>
        </w:rPr>
        <w:t>mask&amp;newpop</w:t>
      </w:r>
      <w:proofErr w:type="spellEnd"/>
      <w:r w:rsidRPr="00003E72">
        <w:rPr>
          <w:rFonts w:ascii="Courier New" w:hAnsi="Courier New" w:cs="Courier New"/>
          <w:color w:val="000000"/>
        </w:rPr>
        <w:t>(:,mu))|(~</w:t>
      </w:r>
      <w:proofErr w:type="spellStart"/>
      <w:r w:rsidRPr="00003E72">
        <w:rPr>
          <w:rFonts w:ascii="Courier New" w:hAnsi="Courier New" w:cs="Courier New"/>
          <w:color w:val="000000"/>
        </w:rPr>
        <w:t>mask&amp;newpop</w:t>
      </w:r>
      <w:proofErr w:type="spellEnd"/>
      <w:r w:rsidRPr="00003E72">
        <w:rPr>
          <w:rFonts w:ascii="Courier New" w:hAnsi="Courier New" w:cs="Courier New"/>
          <w:color w:val="000000"/>
        </w:rPr>
        <w:t>(:,mu+1));</w:t>
      </w:r>
    </w:p>
    <w:p w14:paraId="7740E442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  pop</w:t>
      </w:r>
      <w:proofErr w:type="gramStart"/>
      <w:r w:rsidRPr="00003E72">
        <w:rPr>
          <w:rFonts w:ascii="Courier New" w:hAnsi="Courier New" w:cs="Courier New"/>
          <w:color w:val="000000"/>
        </w:rPr>
        <w:t>(:,</w:t>
      </w:r>
      <w:proofErr w:type="gramEnd"/>
      <w:r w:rsidRPr="00003E72">
        <w:rPr>
          <w:rFonts w:ascii="Courier New" w:hAnsi="Courier New" w:cs="Courier New"/>
          <w:color w:val="000000"/>
        </w:rPr>
        <w:t>mu+1) = (~</w:t>
      </w:r>
      <w:proofErr w:type="spellStart"/>
      <w:r w:rsidRPr="00003E72">
        <w:rPr>
          <w:rFonts w:ascii="Courier New" w:hAnsi="Courier New" w:cs="Courier New"/>
          <w:color w:val="000000"/>
        </w:rPr>
        <w:t>mask&amp;newpop</w:t>
      </w:r>
      <w:proofErr w:type="spellEnd"/>
      <w:r w:rsidRPr="00003E72">
        <w:rPr>
          <w:rFonts w:ascii="Courier New" w:hAnsi="Courier New" w:cs="Courier New"/>
          <w:color w:val="000000"/>
        </w:rPr>
        <w:t>(:,mu))|(</w:t>
      </w:r>
      <w:proofErr w:type="spellStart"/>
      <w:r w:rsidRPr="00003E72">
        <w:rPr>
          <w:rFonts w:ascii="Courier New" w:hAnsi="Courier New" w:cs="Courier New"/>
          <w:color w:val="000000"/>
        </w:rPr>
        <w:t>mask&amp;newpop</w:t>
      </w:r>
      <w:proofErr w:type="spellEnd"/>
      <w:r w:rsidRPr="00003E72">
        <w:rPr>
          <w:rFonts w:ascii="Courier New" w:hAnsi="Courier New" w:cs="Courier New"/>
          <w:color w:val="000000"/>
        </w:rPr>
        <w:t>(:,mu+1));</w:t>
      </w:r>
    </w:p>
    <w:p w14:paraId="0F81AC58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  </w:t>
      </w:r>
      <w:r w:rsidRPr="00003E72">
        <w:rPr>
          <w:rFonts w:ascii="Courier New" w:hAnsi="Courier New" w:cs="Courier New"/>
          <w:color w:val="0000FF"/>
        </w:rPr>
        <w:t>end</w:t>
      </w:r>
      <w:r w:rsidRPr="00003E72">
        <w:rPr>
          <w:rFonts w:ascii="Courier New" w:hAnsi="Courier New" w:cs="Courier New"/>
          <w:color w:val="000000"/>
        </w:rPr>
        <w:t xml:space="preserve">    </w:t>
      </w:r>
    </w:p>
    <w:p w14:paraId="7CBD62E3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r w:rsidRPr="00003E72">
        <w:rPr>
          <w:rFonts w:ascii="Courier New" w:hAnsi="Courier New" w:cs="Courier New"/>
          <w:color w:val="0000FF"/>
        </w:rPr>
        <w:t>end</w:t>
      </w:r>
    </w:p>
    <w:p w14:paraId="0887A424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hold </w:t>
      </w:r>
      <w:r w:rsidRPr="00003E72">
        <w:rPr>
          <w:rFonts w:ascii="Courier New" w:hAnsi="Courier New" w:cs="Courier New"/>
          <w:color w:val="A020F0"/>
        </w:rPr>
        <w:t>off</w:t>
      </w:r>
    </w:p>
    <w:p w14:paraId="56B0AE5A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r w:rsidRPr="00003E72">
        <w:rPr>
          <w:rFonts w:ascii="Courier New" w:hAnsi="Courier New" w:cs="Courier New"/>
          <w:color w:val="228B22"/>
        </w:rPr>
        <w:t>% Show results</w:t>
      </w:r>
    </w:p>
    <w:p w14:paraId="531D9227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plot(</w:t>
      </w:r>
      <w:proofErr w:type="gramStart"/>
      <w:r w:rsidRPr="00003E72">
        <w:rPr>
          <w:rFonts w:ascii="Courier New" w:hAnsi="Courier New" w:cs="Courier New"/>
          <w:color w:val="000000"/>
        </w:rPr>
        <w:t>0:T</w:t>
      </w:r>
      <w:proofErr w:type="gramEnd"/>
      <w:r w:rsidRPr="00003E72">
        <w:rPr>
          <w:rFonts w:ascii="Courier New" w:hAnsi="Courier New" w:cs="Courier New"/>
          <w:color w:val="000000"/>
        </w:rPr>
        <w:t>,av_n)</w:t>
      </w:r>
    </w:p>
    <w:p w14:paraId="307CCBBE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xlabel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gramEnd"/>
      <w:r w:rsidRPr="00003E72">
        <w:rPr>
          <w:rFonts w:ascii="Courier New" w:hAnsi="Courier New" w:cs="Courier New"/>
          <w:color w:val="A020F0"/>
        </w:rPr>
        <w:t>'Generations, t'</w:t>
      </w:r>
      <w:r w:rsidRPr="00003E72">
        <w:rPr>
          <w:rFonts w:ascii="Courier New" w:hAnsi="Courier New" w:cs="Courier New"/>
          <w:color w:val="000000"/>
        </w:rPr>
        <w:t>)</w:t>
      </w:r>
    </w:p>
    <w:p w14:paraId="3EA10F3E" w14:textId="77777777" w:rsidR="00003E72" w:rsidRPr="00003E72" w:rsidRDefault="00003E72" w:rsidP="00003E72">
      <w:pPr>
        <w:ind w:firstLine="0"/>
        <w:rPr>
          <w:rFonts w:ascii="Courier New" w:hAnsi="Courier New" w:cs="Courier New"/>
        </w:rPr>
      </w:pPr>
      <w:r w:rsidRPr="00003E72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003E72">
        <w:rPr>
          <w:rFonts w:ascii="Courier New" w:hAnsi="Courier New" w:cs="Courier New"/>
          <w:color w:val="000000"/>
        </w:rPr>
        <w:t>ylabel</w:t>
      </w:r>
      <w:proofErr w:type="spellEnd"/>
      <w:r w:rsidRPr="00003E72">
        <w:rPr>
          <w:rFonts w:ascii="Courier New" w:hAnsi="Courier New" w:cs="Courier New"/>
          <w:color w:val="000000"/>
        </w:rPr>
        <w:t>(</w:t>
      </w:r>
      <w:proofErr w:type="gramEnd"/>
      <w:r w:rsidRPr="00003E72">
        <w:rPr>
          <w:rFonts w:ascii="Courier New" w:hAnsi="Courier New" w:cs="Courier New"/>
          <w:color w:val="A020F0"/>
        </w:rPr>
        <w:t>'Average number of mutants, n'</w:t>
      </w:r>
      <w:r w:rsidRPr="00003E72">
        <w:rPr>
          <w:rFonts w:ascii="Courier New" w:hAnsi="Courier New" w:cs="Courier New"/>
          <w:color w:val="000000"/>
        </w:rPr>
        <w:t>)</w:t>
      </w:r>
    </w:p>
    <w:p w14:paraId="08D8DC90" w14:textId="2E77938C" w:rsidR="00003E72" w:rsidRDefault="00003E72" w:rsidP="004D7B9F">
      <w:pPr>
        <w:ind w:firstLine="0"/>
        <w:rPr>
          <w:rFonts w:ascii="Courier New" w:hAnsi="Courier New" w:cs="Courier New"/>
        </w:rPr>
      </w:pPr>
    </w:p>
    <w:p w14:paraId="3C64387A" w14:textId="6BD77942" w:rsidR="003A2F59" w:rsidRDefault="003A2F59" w:rsidP="004D7B9F">
      <w:pPr>
        <w:ind w:firstLine="0"/>
        <w:rPr>
          <w:rFonts w:ascii="Courier New" w:hAnsi="Courier New" w:cs="Courier New"/>
        </w:rPr>
      </w:pPr>
    </w:p>
    <w:p w14:paraId="4453CA1E" w14:textId="7E9A50E0" w:rsidR="003A2F59" w:rsidRPr="003A2F59" w:rsidRDefault="003A2F59" w:rsidP="003A2F59">
      <w:pPr>
        <w:pStyle w:val="ListParagraph"/>
        <w:numPr>
          <w:ilvl w:val="0"/>
          <w:numId w:val="13"/>
        </w:numPr>
        <w:rPr>
          <w:rFonts w:cs="Courier New"/>
        </w:rPr>
      </w:pPr>
      <w:r w:rsidRPr="003A2F59">
        <w:rPr>
          <w:rFonts w:cs="Courier New"/>
        </w:rPr>
        <w:t xml:space="preserve">Compare this with </w:t>
      </w:r>
      <w:proofErr w:type="spellStart"/>
      <w:proofErr w:type="gramStart"/>
      <w:r w:rsidRPr="003A2F59">
        <w:rPr>
          <w:rFonts w:cs="Courier New"/>
        </w:rPr>
        <w:t>multisim</w:t>
      </w:r>
      <w:proofErr w:type="spellEnd"/>
      <w:r w:rsidRPr="003A2F59">
        <w:rPr>
          <w:rFonts w:cs="Courier New"/>
        </w:rPr>
        <w:t>(</w:t>
      </w:r>
      <w:proofErr w:type="gramEnd"/>
      <w:r w:rsidRPr="003A2F59">
        <w:rPr>
          <w:rFonts w:cs="Courier New"/>
        </w:rPr>
        <w:t xml:space="preserve">P, s, u, v, </w:t>
      </w:r>
      <w:proofErr w:type="spellStart"/>
      <w:r w:rsidRPr="003A2F59">
        <w:rPr>
          <w:rFonts w:cs="Courier New"/>
        </w:rPr>
        <w:t>NoCopies</w:t>
      </w:r>
      <w:proofErr w:type="spellEnd"/>
      <w:r w:rsidRPr="003A2F59">
        <w:rPr>
          <w:rFonts w:cs="Courier New"/>
        </w:rPr>
        <w:t>, T) where each copy is run independently</w:t>
      </w:r>
    </w:p>
    <w:p w14:paraId="3D0FA3B6" w14:textId="77777777" w:rsidR="003A2F59" w:rsidRDefault="003A2F59" w:rsidP="004D7B9F">
      <w:pPr>
        <w:ind w:firstLine="0"/>
        <w:rPr>
          <w:rFonts w:ascii="Courier New" w:hAnsi="Courier New" w:cs="Courier New"/>
        </w:rPr>
      </w:pPr>
    </w:p>
    <w:p w14:paraId="30993AD3" w14:textId="77777777" w:rsidR="00003E72" w:rsidRPr="00003E72" w:rsidRDefault="00003E72" w:rsidP="00003E72">
      <w:pPr>
        <w:ind w:firstLine="0"/>
        <w:rPr>
          <w:lang w:val="en-US"/>
        </w:rPr>
      </w:pPr>
      <w:r w:rsidRPr="00003E72">
        <w:rPr>
          <w:lang w:val="en-US"/>
        </w:rPr>
        <w:t xml:space="preserve">Try running the </w:t>
      </w:r>
      <w:proofErr w:type="spellStart"/>
      <w:r w:rsidRPr="00003E72">
        <w:rPr>
          <w:lang w:val="en-US"/>
        </w:rPr>
        <w:t>ga</w:t>
      </w:r>
      <w:proofErr w:type="spellEnd"/>
      <w:r w:rsidRPr="00003E72">
        <w:rPr>
          <w:lang w:val="en-US"/>
        </w:rPr>
        <w:t xml:space="preserve"> and </w:t>
      </w:r>
      <w:proofErr w:type="spellStart"/>
      <w:r w:rsidRPr="00003E72">
        <w:rPr>
          <w:lang w:val="en-US"/>
        </w:rPr>
        <w:t>mutlisim</w:t>
      </w:r>
      <w:proofErr w:type="spellEnd"/>
      <w:r w:rsidRPr="00003E72">
        <w:rPr>
          <w:lang w:val="en-US"/>
        </w:rPr>
        <w:t xml:space="preserve"> with the same set of </w:t>
      </w:r>
      <w:proofErr w:type="gramStart"/>
      <w:r w:rsidRPr="00003E72">
        <w:rPr>
          <w:lang w:val="en-US"/>
        </w:rPr>
        <w:t>parameter</w:t>
      </w:r>
      <w:proofErr w:type="gramEnd"/>
    </w:p>
    <w:p w14:paraId="0172870C" w14:textId="77777777" w:rsidR="00003E72" w:rsidRPr="00003E72" w:rsidRDefault="00003E72" w:rsidP="00003E72">
      <w:pPr>
        <w:ind w:firstLine="0"/>
        <w:rPr>
          <w:lang w:val="en-US"/>
        </w:rPr>
      </w:pPr>
    </w:p>
    <w:p w14:paraId="21B39B65" w14:textId="77777777" w:rsidR="00003E72" w:rsidRPr="00003E72" w:rsidRDefault="00003E72" w:rsidP="00003E72">
      <w:pPr>
        <w:ind w:firstLine="0"/>
        <w:rPr>
          <w:lang w:val="en-US"/>
        </w:rPr>
      </w:pPr>
      <w:proofErr w:type="spellStart"/>
      <w:r w:rsidRPr="00003E72">
        <w:rPr>
          <w:lang w:val="en-US"/>
        </w:rPr>
        <w:t>gaav</w:t>
      </w:r>
      <w:proofErr w:type="spellEnd"/>
      <w:r w:rsidRPr="00003E72">
        <w:rPr>
          <w:lang w:val="en-US"/>
        </w:rPr>
        <w:t xml:space="preserve"> = </w:t>
      </w:r>
      <w:proofErr w:type="spellStart"/>
      <w:proofErr w:type="gramStart"/>
      <w:r w:rsidRPr="00003E72">
        <w:rPr>
          <w:lang w:val="en-US"/>
        </w:rPr>
        <w:t>ga</w:t>
      </w:r>
      <w:proofErr w:type="spellEnd"/>
      <w:r w:rsidRPr="00003E72">
        <w:rPr>
          <w:lang w:val="en-US"/>
        </w:rPr>
        <w:t>(</w:t>
      </w:r>
      <w:proofErr w:type="gramEnd"/>
      <w:r w:rsidRPr="00003E72">
        <w:rPr>
          <w:lang w:val="en-US"/>
        </w:rPr>
        <w:t>100,0.1,0.01,0.01,100,100);</w:t>
      </w:r>
    </w:p>
    <w:p w14:paraId="025D48D7" w14:textId="77777777" w:rsidR="00003E72" w:rsidRPr="00003E72" w:rsidRDefault="00003E72" w:rsidP="00003E72">
      <w:pPr>
        <w:ind w:firstLine="0"/>
        <w:rPr>
          <w:lang w:val="en-US"/>
        </w:rPr>
      </w:pPr>
      <w:proofErr w:type="spellStart"/>
      <w:r w:rsidRPr="00003E72">
        <w:rPr>
          <w:lang w:val="en-US"/>
        </w:rPr>
        <w:t>fw</w:t>
      </w:r>
      <w:proofErr w:type="spellEnd"/>
      <w:r w:rsidRPr="00003E72">
        <w:rPr>
          <w:lang w:val="en-US"/>
        </w:rPr>
        <w:t xml:space="preserve"> = </w:t>
      </w:r>
      <w:proofErr w:type="spellStart"/>
      <w:proofErr w:type="gramStart"/>
      <w:r w:rsidRPr="00003E72">
        <w:rPr>
          <w:lang w:val="en-US"/>
        </w:rPr>
        <w:t>multisim</w:t>
      </w:r>
      <w:proofErr w:type="spellEnd"/>
      <w:r w:rsidRPr="00003E72">
        <w:rPr>
          <w:lang w:val="en-US"/>
        </w:rPr>
        <w:t>(</w:t>
      </w:r>
      <w:proofErr w:type="gramEnd"/>
      <w:r w:rsidRPr="00003E72">
        <w:rPr>
          <w:lang w:val="en-US"/>
        </w:rPr>
        <w:t>100,0.1,0.01,0.01,100,100);</w:t>
      </w:r>
    </w:p>
    <w:p w14:paraId="4FC0023C" w14:textId="72513790" w:rsidR="00003E72" w:rsidRDefault="00003E72" w:rsidP="00003E72">
      <w:pPr>
        <w:ind w:firstLine="0"/>
        <w:rPr>
          <w:lang w:val="en-US"/>
        </w:rPr>
      </w:pPr>
    </w:p>
    <w:p w14:paraId="30CD754B" w14:textId="1E359061" w:rsidR="00BA2EEE" w:rsidRDefault="00BA2EEE" w:rsidP="00003E72">
      <w:pPr>
        <w:ind w:firstLine="0"/>
        <w:rPr>
          <w:lang w:val="en-US"/>
        </w:rPr>
      </w:pPr>
      <w:proofErr w:type="spellStart"/>
      <w:r>
        <w:rPr>
          <w:lang w:val="en-US"/>
        </w:rPr>
        <w:t>gavv</w:t>
      </w:r>
      <w:proofErr w:type="spellEnd"/>
      <w:r>
        <w:rPr>
          <w:lang w:val="en-US"/>
        </w:rPr>
        <w:t>:</w:t>
      </w:r>
    </w:p>
    <w:p w14:paraId="07F0A944" w14:textId="369A48E1" w:rsidR="00BA2EEE" w:rsidRDefault="00BA2EEE" w:rsidP="00003E72">
      <w:pPr>
        <w:ind w:firstLine="0"/>
        <w:rPr>
          <w:lang w:val="en-US"/>
        </w:rPr>
      </w:pPr>
    </w:p>
    <w:p w14:paraId="57EABBE6" w14:textId="3DD17C90" w:rsidR="00BA2EEE" w:rsidRDefault="00BA2EEE" w:rsidP="00003E72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AAB6A6C" wp14:editId="44E0C28C">
            <wp:extent cx="2430133" cy="19240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8144" cy="19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E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C7214" wp14:editId="4E08AC94">
            <wp:extent cx="2426970" cy="191561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5709" cy="19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6F24" w14:textId="2DC60E4C" w:rsidR="00BA2EEE" w:rsidRDefault="00BA2EEE" w:rsidP="00003E72">
      <w:pPr>
        <w:ind w:firstLine="0"/>
        <w:rPr>
          <w:noProof/>
        </w:rPr>
      </w:pPr>
    </w:p>
    <w:p w14:paraId="221F43DE" w14:textId="03626FF0" w:rsidR="00BA2EEE" w:rsidRDefault="00BA2EEE" w:rsidP="00003E72">
      <w:pPr>
        <w:ind w:firstLine="0"/>
        <w:rPr>
          <w:noProof/>
        </w:rPr>
      </w:pPr>
      <w:r>
        <w:rPr>
          <w:noProof/>
        </w:rPr>
        <w:t>multisim:</w:t>
      </w:r>
    </w:p>
    <w:p w14:paraId="6BBDD559" w14:textId="726CFB90" w:rsidR="00BA2EEE" w:rsidRDefault="00BA2EEE" w:rsidP="00003E72">
      <w:pPr>
        <w:ind w:firstLine="0"/>
        <w:rPr>
          <w:lang w:val="en-US"/>
        </w:rPr>
      </w:pPr>
    </w:p>
    <w:p w14:paraId="59FBB80D" w14:textId="7EA0E085" w:rsidR="00BA2EEE" w:rsidRDefault="00BA2EEE" w:rsidP="00003E72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B6F32B" wp14:editId="032A903B">
            <wp:extent cx="2367984" cy="1889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723" cy="19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E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A30C1" wp14:editId="28F48144">
            <wp:extent cx="2380581" cy="1863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9238" cy="18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C9A7" w14:textId="77777777" w:rsidR="00BA2EEE" w:rsidRPr="00003E72" w:rsidRDefault="00BA2EEE" w:rsidP="00003E72">
      <w:pPr>
        <w:ind w:firstLine="0"/>
        <w:rPr>
          <w:lang w:val="en-US"/>
        </w:rPr>
      </w:pPr>
    </w:p>
    <w:p w14:paraId="14229ABF" w14:textId="77777777" w:rsidR="00003E72" w:rsidRPr="00003E72" w:rsidRDefault="00003E72" w:rsidP="00003E72">
      <w:pPr>
        <w:ind w:firstLine="0"/>
        <w:rPr>
          <w:lang w:val="en-US"/>
        </w:rPr>
      </w:pPr>
      <w:r w:rsidRPr="00003E72">
        <w:rPr>
          <w:lang w:val="en-US"/>
        </w:rPr>
        <w:t xml:space="preserve">The evolution looks very similar. </w:t>
      </w:r>
      <w:proofErr w:type="spellStart"/>
      <w:r w:rsidRPr="00003E72">
        <w:rPr>
          <w:lang w:val="en-US"/>
        </w:rPr>
        <w:t>Incidently</w:t>
      </w:r>
      <w:proofErr w:type="spellEnd"/>
      <w:r w:rsidRPr="00003E72">
        <w:rPr>
          <w:lang w:val="en-US"/>
        </w:rPr>
        <w:t xml:space="preserve"> the </w:t>
      </w:r>
      <w:proofErr w:type="spellStart"/>
      <w:r w:rsidRPr="00003E72">
        <w:rPr>
          <w:lang w:val="en-US"/>
        </w:rPr>
        <w:t>ga</w:t>
      </w:r>
      <w:proofErr w:type="spellEnd"/>
      <w:r w:rsidRPr="00003E72">
        <w:rPr>
          <w:lang w:val="en-US"/>
        </w:rPr>
        <w:t xml:space="preserve"> is much more</w:t>
      </w:r>
    </w:p>
    <w:p w14:paraId="0E974324" w14:textId="77777777" w:rsidR="00003E72" w:rsidRPr="00003E72" w:rsidRDefault="00003E72" w:rsidP="00003E72">
      <w:pPr>
        <w:ind w:firstLine="0"/>
        <w:rPr>
          <w:lang w:val="en-US"/>
        </w:rPr>
      </w:pPr>
      <w:r w:rsidRPr="00003E72">
        <w:rPr>
          <w:lang w:val="en-US"/>
        </w:rPr>
        <w:t xml:space="preserve">efficient than </w:t>
      </w:r>
      <w:proofErr w:type="spellStart"/>
      <w:r w:rsidRPr="00003E72">
        <w:rPr>
          <w:lang w:val="en-US"/>
        </w:rPr>
        <w:t>multisim</w:t>
      </w:r>
      <w:proofErr w:type="spellEnd"/>
      <w:r w:rsidRPr="00003E72">
        <w:rPr>
          <w:lang w:val="en-US"/>
        </w:rPr>
        <w:t xml:space="preserve"> and had to be slowed down so you could view the</w:t>
      </w:r>
    </w:p>
    <w:p w14:paraId="5BF786EE" w14:textId="77777777" w:rsidR="00003E72" w:rsidRPr="00003E72" w:rsidRDefault="00003E72" w:rsidP="00003E72">
      <w:pPr>
        <w:ind w:firstLine="0"/>
        <w:rPr>
          <w:lang w:val="en-US"/>
        </w:rPr>
      </w:pPr>
      <w:r w:rsidRPr="00003E72">
        <w:rPr>
          <w:lang w:val="en-US"/>
        </w:rPr>
        <w:t>evolution.  To compare the average cost</w:t>
      </w:r>
    </w:p>
    <w:p w14:paraId="420043E9" w14:textId="77777777" w:rsidR="00003E72" w:rsidRPr="00003E72" w:rsidRDefault="00003E72" w:rsidP="00003E72">
      <w:pPr>
        <w:ind w:firstLine="0"/>
        <w:rPr>
          <w:lang w:val="en-US"/>
        </w:rPr>
      </w:pPr>
    </w:p>
    <w:p w14:paraId="1F3A0741" w14:textId="77777777" w:rsidR="00003E72" w:rsidRPr="00003E72" w:rsidRDefault="00003E72" w:rsidP="00003E72">
      <w:pPr>
        <w:ind w:firstLine="0"/>
        <w:rPr>
          <w:lang w:val="en-US"/>
        </w:rPr>
      </w:pPr>
      <w:proofErr w:type="gramStart"/>
      <w:r w:rsidRPr="00003E72">
        <w:rPr>
          <w:lang w:val="en-US"/>
        </w:rPr>
        <w:t>plot(</w:t>
      </w:r>
      <w:proofErr w:type="gramEnd"/>
      <w:r w:rsidRPr="00003E72">
        <w:rPr>
          <w:lang w:val="en-US"/>
        </w:rPr>
        <w:t>0:100,gaav,0:100,fw)</w:t>
      </w:r>
    </w:p>
    <w:p w14:paraId="103518A4" w14:textId="0D1074A9" w:rsidR="00003E72" w:rsidRDefault="00003E72" w:rsidP="00003E72">
      <w:pPr>
        <w:ind w:firstLine="0"/>
        <w:rPr>
          <w:lang w:val="en-US"/>
        </w:rPr>
      </w:pPr>
    </w:p>
    <w:p w14:paraId="4B583582" w14:textId="06986DC9" w:rsidR="00BA2EEE" w:rsidRDefault="00BA2EEE" w:rsidP="00BA2EE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B859F7" wp14:editId="1AD09554">
            <wp:extent cx="2748215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9028" cy="21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D156" w14:textId="77777777" w:rsidR="00BA2EEE" w:rsidRPr="00003E72" w:rsidRDefault="00BA2EEE" w:rsidP="00003E72">
      <w:pPr>
        <w:ind w:firstLine="0"/>
        <w:rPr>
          <w:lang w:val="en-US"/>
        </w:rPr>
      </w:pPr>
    </w:p>
    <w:p w14:paraId="3E77B6F1" w14:textId="7E14ED3F" w:rsidR="00003E72" w:rsidRDefault="00003E72" w:rsidP="00003E72">
      <w:pPr>
        <w:ind w:firstLine="0"/>
        <w:rPr>
          <w:lang w:val="en-US"/>
        </w:rPr>
      </w:pPr>
      <w:r w:rsidRPr="00003E72">
        <w:rPr>
          <w:lang w:val="en-US"/>
        </w:rPr>
        <w:t>This shows that the GA is very nearly in linkage equilibrium.</w:t>
      </w:r>
    </w:p>
    <w:p w14:paraId="03DE82C0" w14:textId="0A4AB2C8" w:rsidR="00047F73" w:rsidRDefault="00047F73" w:rsidP="00003E72">
      <w:pPr>
        <w:ind w:firstLine="0"/>
        <w:rPr>
          <w:lang w:val="en-US"/>
        </w:rPr>
      </w:pPr>
    </w:p>
    <w:p w14:paraId="6EB94A84" w14:textId="3AE6FCD4" w:rsidR="00047F73" w:rsidRPr="004D7B9F" w:rsidRDefault="00E06DCE" w:rsidP="00003E72">
      <w:pPr>
        <w:ind w:firstLine="0"/>
        <w:rPr>
          <w:lang w:val="en-US"/>
        </w:rPr>
      </w:pPr>
      <w:r>
        <w:t xml:space="preserve">As well as no epistasis the model assumes lots of crossover (compared to selection and mutation). </w:t>
      </w:r>
      <w:r w:rsidR="00047F73">
        <w:t>Under this assumption we can treat the loci independently and concentrate on a single locus</w:t>
      </w:r>
      <w:r>
        <w:t>.</w:t>
      </w:r>
    </w:p>
    <w:sectPr w:rsidR="00047F73" w:rsidRPr="004D7B9F" w:rsidSect="00252B9A">
      <w:footerReference w:type="default" r:id="rId41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C8CC2" w14:textId="77777777" w:rsidR="00C420BB" w:rsidRDefault="00C420BB" w:rsidP="00E80D03">
      <w:r>
        <w:separator/>
      </w:r>
    </w:p>
  </w:endnote>
  <w:endnote w:type="continuationSeparator" w:id="0">
    <w:p w14:paraId="0DDE76C4" w14:textId="77777777" w:rsidR="00C420BB" w:rsidRDefault="00C420BB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4685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F13F60" w14:textId="6019A139" w:rsidR="00D62053" w:rsidRDefault="00D620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6D6A61" w14:textId="77777777" w:rsidR="00D62053" w:rsidRDefault="00D62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6421C" w14:textId="77777777" w:rsidR="00C420BB" w:rsidRDefault="00C420BB" w:rsidP="00E80D03">
      <w:r>
        <w:separator/>
      </w:r>
    </w:p>
  </w:footnote>
  <w:footnote w:type="continuationSeparator" w:id="0">
    <w:p w14:paraId="5C65040A" w14:textId="77777777" w:rsidR="00C420BB" w:rsidRDefault="00C420BB" w:rsidP="00E80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A0C33"/>
    <w:multiLevelType w:val="hybridMultilevel"/>
    <w:tmpl w:val="04822C46"/>
    <w:lvl w:ilvl="0" w:tplc="9FD8B7B4">
      <w:numFmt w:val="bullet"/>
      <w:lvlText w:val="-"/>
      <w:lvlJc w:val="left"/>
      <w:pPr>
        <w:ind w:left="720" w:hanging="360"/>
      </w:pPr>
      <w:rPr>
        <w:rFonts w:ascii="LM Roman 12" w:eastAsiaTheme="minorEastAsia" w:hAnsi="LM Roman 12" w:cs="cmr12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7333C"/>
    <w:multiLevelType w:val="hybridMultilevel"/>
    <w:tmpl w:val="CE6A78C8"/>
    <w:lvl w:ilvl="0" w:tplc="38929306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07" w:hanging="360"/>
      </w:pPr>
    </w:lvl>
    <w:lvl w:ilvl="2" w:tplc="0809001B" w:tentative="1">
      <w:start w:val="1"/>
      <w:numFmt w:val="lowerRoman"/>
      <w:lvlText w:val="%3."/>
      <w:lvlJc w:val="right"/>
      <w:pPr>
        <w:ind w:left="2027" w:hanging="180"/>
      </w:pPr>
    </w:lvl>
    <w:lvl w:ilvl="3" w:tplc="0809000F" w:tentative="1">
      <w:start w:val="1"/>
      <w:numFmt w:val="decimal"/>
      <w:lvlText w:val="%4."/>
      <w:lvlJc w:val="left"/>
      <w:pPr>
        <w:ind w:left="2747" w:hanging="360"/>
      </w:pPr>
    </w:lvl>
    <w:lvl w:ilvl="4" w:tplc="08090019" w:tentative="1">
      <w:start w:val="1"/>
      <w:numFmt w:val="lowerLetter"/>
      <w:lvlText w:val="%5."/>
      <w:lvlJc w:val="left"/>
      <w:pPr>
        <w:ind w:left="3467" w:hanging="360"/>
      </w:pPr>
    </w:lvl>
    <w:lvl w:ilvl="5" w:tplc="0809001B" w:tentative="1">
      <w:start w:val="1"/>
      <w:numFmt w:val="lowerRoman"/>
      <w:lvlText w:val="%6."/>
      <w:lvlJc w:val="right"/>
      <w:pPr>
        <w:ind w:left="4187" w:hanging="180"/>
      </w:pPr>
    </w:lvl>
    <w:lvl w:ilvl="6" w:tplc="0809000F" w:tentative="1">
      <w:start w:val="1"/>
      <w:numFmt w:val="decimal"/>
      <w:lvlText w:val="%7."/>
      <w:lvlJc w:val="left"/>
      <w:pPr>
        <w:ind w:left="4907" w:hanging="360"/>
      </w:pPr>
    </w:lvl>
    <w:lvl w:ilvl="7" w:tplc="08090019" w:tentative="1">
      <w:start w:val="1"/>
      <w:numFmt w:val="lowerLetter"/>
      <w:lvlText w:val="%8."/>
      <w:lvlJc w:val="left"/>
      <w:pPr>
        <w:ind w:left="5627" w:hanging="360"/>
      </w:pPr>
    </w:lvl>
    <w:lvl w:ilvl="8" w:tplc="08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2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D6BBB"/>
    <w:multiLevelType w:val="hybridMultilevel"/>
    <w:tmpl w:val="820A5E8E"/>
    <w:lvl w:ilvl="0" w:tplc="B7C0C914">
      <w:numFmt w:val="bullet"/>
      <w:lvlText w:val="-"/>
      <w:lvlJc w:val="left"/>
      <w:pPr>
        <w:ind w:left="1080" w:hanging="360"/>
      </w:pPr>
      <w:rPr>
        <w:rFonts w:ascii="LM Roman 12" w:eastAsiaTheme="minorEastAsia" w:hAnsi="LM Roman 12" w:cs="cmr12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064978"/>
    <w:multiLevelType w:val="hybridMultilevel"/>
    <w:tmpl w:val="2FB0C254"/>
    <w:lvl w:ilvl="0" w:tplc="805A6222">
      <w:numFmt w:val="bullet"/>
      <w:lvlText w:val="-"/>
      <w:lvlJc w:val="left"/>
      <w:pPr>
        <w:ind w:left="720" w:hanging="360"/>
      </w:pPr>
      <w:rPr>
        <w:rFonts w:ascii="LM Roman 12" w:eastAsiaTheme="minorEastAsia" w:hAnsi="LM Roman 12" w:cs="cmr12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6" w15:restartNumberingAfterBreak="0">
    <w:nsid w:val="417B5F2E"/>
    <w:multiLevelType w:val="multilevel"/>
    <w:tmpl w:val="2D20A73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 w15:restartNumberingAfterBreak="0">
    <w:nsid w:val="50A75816"/>
    <w:multiLevelType w:val="multilevel"/>
    <w:tmpl w:val="3714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02E31"/>
    <w:multiLevelType w:val="hybridMultilevel"/>
    <w:tmpl w:val="2B20B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0" w15:restartNumberingAfterBreak="0">
    <w:nsid w:val="6A505CE9"/>
    <w:multiLevelType w:val="hybridMultilevel"/>
    <w:tmpl w:val="57A83E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955D1"/>
    <w:multiLevelType w:val="hybridMultilevel"/>
    <w:tmpl w:val="E79CE480"/>
    <w:lvl w:ilvl="0" w:tplc="08090001">
      <w:start w:val="1"/>
      <w:numFmt w:val="bullet"/>
      <w:lvlText w:val=""/>
      <w:lvlJc w:val="left"/>
      <w:pPr>
        <w:ind w:left="8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6" w:hanging="360"/>
      </w:pPr>
      <w:rPr>
        <w:rFonts w:ascii="Wingdings" w:hAnsi="Wingdings" w:hint="default"/>
      </w:rPr>
    </w:lvl>
  </w:abstractNum>
  <w:abstractNum w:abstractNumId="12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2"/>
  </w:num>
  <w:num w:numId="5">
    <w:abstractNumId w:val="2"/>
  </w:num>
  <w:num w:numId="6">
    <w:abstractNumId w:val="11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1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isplayBackgroundShape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3E"/>
    <w:rsid w:val="00003E72"/>
    <w:rsid w:val="000125DF"/>
    <w:rsid w:val="00015B30"/>
    <w:rsid w:val="00016302"/>
    <w:rsid w:val="000313BF"/>
    <w:rsid w:val="00043F74"/>
    <w:rsid w:val="00047F73"/>
    <w:rsid w:val="00073F2F"/>
    <w:rsid w:val="00074DE2"/>
    <w:rsid w:val="000865B1"/>
    <w:rsid w:val="00087965"/>
    <w:rsid w:val="0009151F"/>
    <w:rsid w:val="000A5560"/>
    <w:rsid w:val="000B0D56"/>
    <w:rsid w:val="000B35EF"/>
    <w:rsid w:val="000C149E"/>
    <w:rsid w:val="000D5896"/>
    <w:rsid w:val="000E3B39"/>
    <w:rsid w:val="000E4CA1"/>
    <w:rsid w:val="000F04D0"/>
    <w:rsid w:val="001064A6"/>
    <w:rsid w:val="00142F3E"/>
    <w:rsid w:val="00152394"/>
    <w:rsid w:val="00164D1F"/>
    <w:rsid w:val="0016528A"/>
    <w:rsid w:val="0016782F"/>
    <w:rsid w:val="00167FE8"/>
    <w:rsid w:val="0018053B"/>
    <w:rsid w:val="00187C59"/>
    <w:rsid w:val="00193917"/>
    <w:rsid w:val="001A05E6"/>
    <w:rsid w:val="001B1ECA"/>
    <w:rsid w:val="001C5B51"/>
    <w:rsid w:val="001D43BD"/>
    <w:rsid w:val="001D4ACB"/>
    <w:rsid w:val="001D4E71"/>
    <w:rsid w:val="001D6A24"/>
    <w:rsid w:val="001E16AD"/>
    <w:rsid w:val="002201E8"/>
    <w:rsid w:val="00246ACE"/>
    <w:rsid w:val="002470B8"/>
    <w:rsid w:val="00252B9A"/>
    <w:rsid w:val="00261C92"/>
    <w:rsid w:val="002653F7"/>
    <w:rsid w:val="002A7E33"/>
    <w:rsid w:val="002B2144"/>
    <w:rsid w:val="002B319F"/>
    <w:rsid w:val="002B45DE"/>
    <w:rsid w:val="002C4E66"/>
    <w:rsid w:val="002D57D3"/>
    <w:rsid w:val="002E08F2"/>
    <w:rsid w:val="002E3797"/>
    <w:rsid w:val="00316382"/>
    <w:rsid w:val="003200DE"/>
    <w:rsid w:val="00325E9B"/>
    <w:rsid w:val="0032654E"/>
    <w:rsid w:val="00345F4E"/>
    <w:rsid w:val="00383108"/>
    <w:rsid w:val="003A25C3"/>
    <w:rsid w:val="003A2F59"/>
    <w:rsid w:val="003A4C7B"/>
    <w:rsid w:val="003C68E7"/>
    <w:rsid w:val="003D75E1"/>
    <w:rsid w:val="003F6F9B"/>
    <w:rsid w:val="00406368"/>
    <w:rsid w:val="00407CDE"/>
    <w:rsid w:val="00426ADF"/>
    <w:rsid w:val="00431617"/>
    <w:rsid w:val="00450264"/>
    <w:rsid w:val="00456E45"/>
    <w:rsid w:val="00460925"/>
    <w:rsid w:val="00463774"/>
    <w:rsid w:val="00464B7A"/>
    <w:rsid w:val="00481188"/>
    <w:rsid w:val="00481282"/>
    <w:rsid w:val="00482470"/>
    <w:rsid w:val="00484495"/>
    <w:rsid w:val="004A4671"/>
    <w:rsid w:val="004C0085"/>
    <w:rsid w:val="004D5E11"/>
    <w:rsid w:val="004D7B9F"/>
    <w:rsid w:val="004E343E"/>
    <w:rsid w:val="004F00F8"/>
    <w:rsid w:val="004F1BC1"/>
    <w:rsid w:val="004F2CAE"/>
    <w:rsid w:val="0050453B"/>
    <w:rsid w:val="00513A7D"/>
    <w:rsid w:val="0051679A"/>
    <w:rsid w:val="00523C33"/>
    <w:rsid w:val="00537C0D"/>
    <w:rsid w:val="00541196"/>
    <w:rsid w:val="00566D39"/>
    <w:rsid w:val="00590C98"/>
    <w:rsid w:val="005B1EC8"/>
    <w:rsid w:val="005C0279"/>
    <w:rsid w:val="005D1698"/>
    <w:rsid w:val="005F5D40"/>
    <w:rsid w:val="006113C8"/>
    <w:rsid w:val="00631928"/>
    <w:rsid w:val="00636CB5"/>
    <w:rsid w:val="00641270"/>
    <w:rsid w:val="006450BC"/>
    <w:rsid w:val="0065589D"/>
    <w:rsid w:val="006560D8"/>
    <w:rsid w:val="00681864"/>
    <w:rsid w:val="00683EAB"/>
    <w:rsid w:val="006B1B2C"/>
    <w:rsid w:val="006C3180"/>
    <w:rsid w:val="006C7555"/>
    <w:rsid w:val="006E2126"/>
    <w:rsid w:val="006E7514"/>
    <w:rsid w:val="006F6DA9"/>
    <w:rsid w:val="00704D0A"/>
    <w:rsid w:val="007137D1"/>
    <w:rsid w:val="00744BFD"/>
    <w:rsid w:val="0074603F"/>
    <w:rsid w:val="007501B5"/>
    <w:rsid w:val="00780394"/>
    <w:rsid w:val="007905EE"/>
    <w:rsid w:val="007A058D"/>
    <w:rsid w:val="007A5F7D"/>
    <w:rsid w:val="007B26F5"/>
    <w:rsid w:val="007D4444"/>
    <w:rsid w:val="00814CEC"/>
    <w:rsid w:val="00817596"/>
    <w:rsid w:val="00822666"/>
    <w:rsid w:val="00843C18"/>
    <w:rsid w:val="00851E56"/>
    <w:rsid w:val="00860AF3"/>
    <w:rsid w:val="00881CEE"/>
    <w:rsid w:val="00897C56"/>
    <w:rsid w:val="008B4BFE"/>
    <w:rsid w:val="008C0725"/>
    <w:rsid w:val="008C285E"/>
    <w:rsid w:val="008D44CD"/>
    <w:rsid w:val="008E4FBE"/>
    <w:rsid w:val="008E5DE2"/>
    <w:rsid w:val="009031DC"/>
    <w:rsid w:val="009040B6"/>
    <w:rsid w:val="00905747"/>
    <w:rsid w:val="00913C5C"/>
    <w:rsid w:val="00966A2F"/>
    <w:rsid w:val="00984366"/>
    <w:rsid w:val="00984DE7"/>
    <w:rsid w:val="009944E3"/>
    <w:rsid w:val="009950CA"/>
    <w:rsid w:val="009A2E48"/>
    <w:rsid w:val="009A76FC"/>
    <w:rsid w:val="009B7208"/>
    <w:rsid w:val="009E19D7"/>
    <w:rsid w:val="009E3A4C"/>
    <w:rsid w:val="009E46EF"/>
    <w:rsid w:val="009E564D"/>
    <w:rsid w:val="009F4B6E"/>
    <w:rsid w:val="009F50D8"/>
    <w:rsid w:val="009F5BDB"/>
    <w:rsid w:val="00A044DE"/>
    <w:rsid w:val="00A354E9"/>
    <w:rsid w:val="00A5613C"/>
    <w:rsid w:val="00A832D2"/>
    <w:rsid w:val="00A8607F"/>
    <w:rsid w:val="00AB5FF3"/>
    <w:rsid w:val="00B062A8"/>
    <w:rsid w:val="00B208DF"/>
    <w:rsid w:val="00B5203D"/>
    <w:rsid w:val="00B65DC4"/>
    <w:rsid w:val="00B83BB6"/>
    <w:rsid w:val="00B84B25"/>
    <w:rsid w:val="00B96A5D"/>
    <w:rsid w:val="00BA2EEE"/>
    <w:rsid w:val="00BA42D2"/>
    <w:rsid w:val="00BA501F"/>
    <w:rsid w:val="00BB0B9B"/>
    <w:rsid w:val="00BC203D"/>
    <w:rsid w:val="00BD11F6"/>
    <w:rsid w:val="00BD40DF"/>
    <w:rsid w:val="00BE5D36"/>
    <w:rsid w:val="00C104F1"/>
    <w:rsid w:val="00C1607C"/>
    <w:rsid w:val="00C25DCC"/>
    <w:rsid w:val="00C420BB"/>
    <w:rsid w:val="00C44107"/>
    <w:rsid w:val="00C56C72"/>
    <w:rsid w:val="00C62F99"/>
    <w:rsid w:val="00C8150B"/>
    <w:rsid w:val="00CA7126"/>
    <w:rsid w:val="00CB2997"/>
    <w:rsid w:val="00CC3515"/>
    <w:rsid w:val="00CD4F6D"/>
    <w:rsid w:val="00D137C7"/>
    <w:rsid w:val="00D14887"/>
    <w:rsid w:val="00D229CD"/>
    <w:rsid w:val="00D301D8"/>
    <w:rsid w:val="00D33A2B"/>
    <w:rsid w:val="00D40246"/>
    <w:rsid w:val="00D44FDA"/>
    <w:rsid w:val="00D51B0E"/>
    <w:rsid w:val="00D62053"/>
    <w:rsid w:val="00D66A2B"/>
    <w:rsid w:val="00D76261"/>
    <w:rsid w:val="00D939A0"/>
    <w:rsid w:val="00DB2A6F"/>
    <w:rsid w:val="00DD49AA"/>
    <w:rsid w:val="00DE4510"/>
    <w:rsid w:val="00DF641D"/>
    <w:rsid w:val="00E06DCE"/>
    <w:rsid w:val="00E15A35"/>
    <w:rsid w:val="00E17E6A"/>
    <w:rsid w:val="00E24E3F"/>
    <w:rsid w:val="00E32E05"/>
    <w:rsid w:val="00E47511"/>
    <w:rsid w:val="00E80D03"/>
    <w:rsid w:val="00E84A09"/>
    <w:rsid w:val="00E94677"/>
    <w:rsid w:val="00EE36B7"/>
    <w:rsid w:val="00EF24EF"/>
    <w:rsid w:val="00F1188B"/>
    <w:rsid w:val="00F209F1"/>
    <w:rsid w:val="00F363CE"/>
    <w:rsid w:val="00F55873"/>
    <w:rsid w:val="00F67C47"/>
    <w:rsid w:val="00F8441D"/>
    <w:rsid w:val="00F8453B"/>
    <w:rsid w:val="00F9500F"/>
    <w:rsid w:val="00FA4199"/>
    <w:rsid w:val="00FB3179"/>
    <w:rsid w:val="00FC0E7D"/>
    <w:rsid w:val="00FE2EB7"/>
    <w:rsid w:val="00FE5091"/>
    <w:rsid w:val="00FE7FBD"/>
    <w:rsid w:val="00FF3490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7478"/>
  <w15:docId w15:val="{E4D7A1C4-1AE0-40BF-9A99-C204A1326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4BFD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en-GB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CB2997"/>
    <w:pPr>
      <w:numPr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6F6DA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F6DA9"/>
    <w:rPr>
      <w:rFonts w:ascii="LM Roman 12" w:hAnsi="LM Roman 12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6DA9"/>
    <w:rPr>
      <w:vertAlign w:val="superscript"/>
    </w:rPr>
  </w:style>
  <w:style w:type="table" w:styleId="TableGrid">
    <w:name w:val="Table Grid"/>
    <w:basedOn w:val="Table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997"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CB2997"/>
    <w:rPr>
      <w:rFonts w:ascii="LM Roman 12" w:hAnsi="LM Roman 12" w:cs="cmr12"/>
      <w:sz w:val="24"/>
      <w:szCs w:val="24"/>
    </w:rPr>
  </w:style>
  <w:style w:type="character" w:styleId="Strong">
    <w:name w:val="Strong"/>
    <w:uiPriority w:val="22"/>
    <w:qFormat/>
    <w:rsid w:val="00CB2997"/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PlaceholderText">
    <w:name w:val="Placeholder Text"/>
    <w:basedOn w:val="DefaultParagraphFont"/>
    <w:uiPriority w:val="99"/>
    <w:semiHidden/>
    <w:rsid w:val="00187C5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TOC1">
    <w:name w:val="toc 1"/>
    <w:basedOn w:val="Normal"/>
    <w:next w:val="Normal"/>
    <w:autoRedefine/>
    <w:uiPriority w:val="39"/>
    <w:unhideWhenUsed/>
    <w:rsid w:val="001D6A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6A2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D6A2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20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053"/>
    <w:rPr>
      <w:rFonts w:ascii="LM Roman 12" w:hAnsi="LM Roman 12" w:cs="cmr12"/>
      <w:sz w:val="24"/>
      <w:szCs w:val="24"/>
      <w:lang w:val="da-DK"/>
    </w:rPr>
  </w:style>
  <w:style w:type="paragraph" w:styleId="Footer">
    <w:name w:val="footer"/>
    <w:basedOn w:val="Normal"/>
    <w:link w:val="FooterChar"/>
    <w:uiPriority w:val="99"/>
    <w:unhideWhenUsed/>
    <w:rsid w:val="00D620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053"/>
    <w:rPr>
      <w:rFonts w:ascii="LM Roman 12" w:hAnsi="LM Roman 12" w:cs="cmr12"/>
      <w:sz w:val="24"/>
      <w:szCs w:val="24"/>
      <w:lang w:val="da-DK"/>
    </w:rPr>
  </w:style>
  <w:style w:type="paragraph" w:styleId="Caption">
    <w:name w:val="caption"/>
    <w:basedOn w:val="Normal"/>
    <w:next w:val="Normal"/>
    <w:uiPriority w:val="35"/>
    <w:unhideWhenUsed/>
    <w:qFormat/>
    <w:rsid w:val="001C5B51"/>
    <w:pPr>
      <w:spacing w:after="200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5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ind w:firstLine="0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5B30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52394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7D4444"/>
  </w:style>
  <w:style w:type="character" w:customStyle="1" w:styleId="mjxassistivemathml">
    <w:name w:val="mjx_assistive_mathml"/>
    <w:basedOn w:val="DefaultParagraphFont"/>
    <w:rsid w:val="007D4444"/>
  </w:style>
  <w:style w:type="paragraph" w:styleId="NormalWeb">
    <w:name w:val="Normal (Web)"/>
    <w:basedOn w:val="Normal"/>
    <w:uiPriority w:val="99"/>
    <w:semiHidden/>
    <w:unhideWhenUsed/>
    <w:rsid w:val="000B0D56"/>
    <w:pPr>
      <w:autoSpaceDE/>
      <w:autoSpaceDN/>
      <w:adjustRightInd/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eastAsia="en-GB"/>
    </w:rPr>
  </w:style>
  <w:style w:type="character" w:customStyle="1" w:styleId="mo">
    <w:name w:val="mo"/>
    <w:basedOn w:val="DefaultParagraphFont"/>
    <w:rsid w:val="000B0D56"/>
  </w:style>
  <w:style w:type="character" w:customStyle="1" w:styleId="mn">
    <w:name w:val="mn"/>
    <w:basedOn w:val="DefaultParagraphFont"/>
    <w:rsid w:val="000B0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2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Stochastic_matrix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Probability_distribution" TargetMode="External"/><Relationship Id="rId27" Type="http://schemas.openxmlformats.org/officeDocument/2006/relationships/hyperlink" Target="https://math.stackexchange.com/questions/133214/what-does-the-steady-state-represent-to-a-markov-chain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cuments\Custom%20Office%20templates\LatexWord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BC3C2D328C4EB9B5A3B6AD121AE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864E8A-ADF1-4663-B739-9491B9784FAB}"/>
      </w:docPartPr>
      <w:docPartBody>
        <w:p w:rsidR="00536B15" w:rsidRDefault="003D4DC0">
          <w:pPr>
            <w:pStyle w:val="9FBC3C2D328C4EB9B5A3B6AD121AEA09"/>
          </w:pPr>
          <w:r w:rsidRPr="00912519">
            <w:rPr>
              <w:rStyle w:val="PlaceholderText"/>
            </w:rPr>
            <w:t>[Titel]</w:t>
          </w:r>
        </w:p>
      </w:docPartBody>
    </w:docPart>
    <w:docPart>
      <w:docPartPr>
        <w:name w:val="44CAFA047F2D40099229CAB63933B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048906-F33E-4D49-B1E7-4FCECB0D66C1}"/>
      </w:docPartPr>
      <w:docPartBody>
        <w:p w:rsidR="00536B15" w:rsidRDefault="003D4DC0">
          <w:pPr>
            <w:pStyle w:val="44CAFA047F2D40099229CAB63933B5BD"/>
          </w:pPr>
          <w:r w:rsidRPr="00912519">
            <w:rPr>
              <w:rStyle w:val="PlaceholderText"/>
            </w:rPr>
            <w:t>[Forfatter]</w:t>
          </w:r>
        </w:p>
      </w:docPartBody>
    </w:docPart>
    <w:docPart>
      <w:docPartPr>
        <w:name w:val="A2A85830709140B39F07EE8AAE5E5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627D47-F50C-46FE-A1A3-F63F61F710F4}"/>
      </w:docPartPr>
      <w:docPartBody>
        <w:p w:rsidR="000E45D0" w:rsidRDefault="00536B15" w:rsidP="00536B15">
          <w:pPr>
            <w:pStyle w:val="A2A85830709140B39F07EE8AAE5E5A2C"/>
          </w:pPr>
          <w:r w:rsidRPr="00912519">
            <w:rPr>
              <w:rStyle w:val="PlaceholderText"/>
            </w:rPr>
            <w:t>[Firma]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DC0"/>
    <w:rsid w:val="0006100B"/>
    <w:rsid w:val="000E45D0"/>
    <w:rsid w:val="003D4DC0"/>
    <w:rsid w:val="00410C41"/>
    <w:rsid w:val="0047083C"/>
    <w:rsid w:val="00536B15"/>
    <w:rsid w:val="005B0937"/>
    <w:rsid w:val="006B1A18"/>
    <w:rsid w:val="007B255F"/>
    <w:rsid w:val="007E614E"/>
    <w:rsid w:val="00823680"/>
    <w:rsid w:val="008F546B"/>
    <w:rsid w:val="0098042D"/>
    <w:rsid w:val="00AC4E3B"/>
    <w:rsid w:val="00BE128E"/>
    <w:rsid w:val="00FC7AAC"/>
    <w:rsid w:val="00FE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1A18"/>
    <w:rPr>
      <w:color w:val="808080"/>
    </w:rPr>
  </w:style>
  <w:style w:type="paragraph" w:customStyle="1" w:styleId="9FBC3C2D328C4EB9B5A3B6AD121AEA09">
    <w:name w:val="9FBC3C2D328C4EB9B5A3B6AD121AEA09"/>
  </w:style>
  <w:style w:type="paragraph" w:customStyle="1" w:styleId="44CAFA047F2D40099229CAB63933B5BD">
    <w:name w:val="44CAFA047F2D40099229CAB63933B5BD"/>
  </w:style>
  <w:style w:type="paragraph" w:customStyle="1" w:styleId="038CE5BA673A43E68BA11828A457439D">
    <w:name w:val="038CE5BA673A43E68BA11828A457439D"/>
  </w:style>
  <w:style w:type="paragraph" w:customStyle="1" w:styleId="7E8E7073D3BD4858A9BB26701AF77458">
    <w:name w:val="7E8E7073D3BD4858A9BB26701AF77458"/>
  </w:style>
  <w:style w:type="paragraph" w:customStyle="1" w:styleId="BEF61E55FC9C4949BC843BAFB713BE85">
    <w:name w:val="BEF61E55FC9C4949BC843BAFB713BE85"/>
  </w:style>
  <w:style w:type="paragraph" w:customStyle="1" w:styleId="F7BF82EC6A3A4ADB8B6009A4AF921272">
    <w:name w:val="F7BF82EC6A3A4ADB8B6009A4AF921272"/>
    <w:rsid w:val="00536B15"/>
  </w:style>
  <w:style w:type="paragraph" w:customStyle="1" w:styleId="A2A85830709140B39F07EE8AAE5E5A2C">
    <w:name w:val="A2A85830709140B39F07EE8AAE5E5A2C"/>
    <w:rsid w:val="00536B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163C89-76D0-458A-82BA-7940878F0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LatexWordTemplate.dotx</Template>
  <TotalTime>1843</TotalTime>
  <Pages>20</Pages>
  <Words>2365</Words>
  <Characters>13483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COMP3212 Computational Biology - Tutorial 3</vt:lpstr>
      <vt:lpstr>Latex Word Skabelon</vt:lpstr>
    </vt:vector>
  </TitlesOfParts>
  <Company>ID: 28415981</Company>
  <LinksUpToDate>false</LinksUpToDate>
  <CharactersWithSpaces>15817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COMP3212 Computational Biology - Tutorial 3</dc:title>
  <dc:creator>Pier</dc:creator>
  <cp:lastModifiedBy>Pier Paolo Ippolito</cp:lastModifiedBy>
  <cp:revision>112</cp:revision>
  <cp:lastPrinted>2018-12-03T21:06:00Z</cp:lastPrinted>
  <dcterms:created xsi:type="dcterms:W3CDTF">2018-11-30T22:02:00Z</dcterms:created>
  <dcterms:modified xsi:type="dcterms:W3CDTF">2019-03-19T22:11:00Z</dcterms:modified>
</cp:coreProperties>
</file>